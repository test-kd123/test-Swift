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customXml/itemProps1.xml" ContentType="application/vnd.openxmlformats-officedocument.customXmlProperties+xml"/>
  <Default Extension="jpg" ContentType="image/jpg"/>
  <Default Extension="png" ContentType="image/png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spacing w:line="14" w:lineRule="exact"/>
      </w:pPr>
      <w:r>
        <w:rPr>
          <w:noProof/>
        </w:rPr>
        <w:pict>
          <v:shapetype coordsize="21600,21600" id="_x0000_t202" o:spt="202" path="m,l,21600r21600,l21600,xe">
            <v:stroke joinstyle="miter"/>
            <v:path gradientshapeok="t" o:connecttype="rect"/>
          </v:shapetype>
          <v:shape type="#_x0000_t202" alt="" filled="f" stroked="f" style="position:absolute;text-align:left;mso-wrap-style:square;mso-wrap-edited:f;mso-width-percent:0;mso-height-percent:0;mso-width-percent:0;mso-height-percent:0;left:0;margin-left:189.83pt;margin-top:352.10pt;width:239.35pt;height:205.82pt;z-index:251664384;visibility:visible;mso-position-horizontal:absolute;mso-position-horizontal-relative:page;mso-position-vertical:absolute;mso-position-vertical-relative:page;v-text-anchor:top">
            <v:textbox inset="0,0,0,0">
              <w:txbxContent>
                <w:tbl>
                  <w:tblPr w:jc="bothSides">
                    <w:tblW w:w="0.000000" w:type="auto"/>
                    <w:tblLayout w:type="fixed"/>
                  </w:tblPr>
                  <w:tblGrid>
                    <w:gridCol w:w="1455"/>
                    <w:gridCol w:w="3292"/>
                  </w:tblGrid>
                  <w:tr>
                    <w:trPr w:jc="start">
                      <w:trHeight w:hRule="exact" w:val="590.502319"/>
                    </w:trPr>
                    <w:tc>
                      <w:tcPr>
                        <w:shd w:fill="F2F2F2" w:color="auto" w:val="clear"/>
                        <w:tcMar>
                          <w:top w:w="6.389130" w:type="nil"/>
                          <w:start w:w="3.000015" w:type="nil"/>
                          <w:bottom w:w="14.880005" w:type="nil"/>
                          <w:end w:w="44.762039" w:type="nil"/>
                        </w:tcMar>
                        <w:tcBorders>
                          <w:top w:color="F2F2F2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127.782593" w:after="0.000000" w:line="165.119629" w:lineRule="exact"/>
                          <w:ind w:firstLine="0.000000" w:left="60.000305" w:right="0.000000"/>
                        </w:pP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Gads</w:t>
                        </w:r>
                      </w:p>
                    </w:tc>
                    <w:tc>
                      <w:tcPr>
                        <w:shd w:fill="F2F2F2" w:color="auto" w:val="clear"/>
                        <w:tcMar>
                          <w:top w:w="6.245117" w:type="nil"/>
                          <w:start w:w="7.499969" w:type="nil"/>
                          <w:bottom w:w="14.880005" w:type="nil"/>
                          <w:end w:w="21.719879" w:type="nil"/>
                        </w:tcMar>
                        <w:tcBorders>
                          <w:top w:color="F2F2F2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124.902344" w:after="0.000000" w:line="167.999878" w:lineRule="exact"/>
                          <w:ind w:firstLine="0.000000" w:left="149.999390" w:right="0.000000"/>
                        </w:pP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Glob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-3"/>
                          </w:rPr>
                          <w:t>ā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lā I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-3"/>
                          </w:rPr>
                          <w:t>n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terneta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Sa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iksm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e</w:t>
                        </w:r>
                      </w:p>
                    </w:tc>
                  </w:tr>
                  <w:tr>
                    <w:trPr w:jc="start">
                      <w:trHeight w:hRule="exact" w:val="594.997559"/>
                    </w:trPr>
                    <w:tc>
                      <w:tcPr>
                        <w:tcMar>
                          <w:top w:w="6.820007" w:type="nil"/>
                          <w:start w:w="3.000015" w:type="nil"/>
                          <w:bottom w:w="15.165863" w:type="nil"/>
                          <w:end w:w="45.686035" w:type="nil"/>
                        </w:tcMar>
                        <w:tcBorders>
                          <w:top w:color="CBCBCB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136.400146" w:after="0.000000" w:line="155.280151" w:lineRule="exact"/>
                          <w:ind w:firstLine="0.000000" w:left="60.000305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1992</w:t>
                        </w:r>
                      </w:p>
                    </w:tc>
                    <w:tc>
                      <w:tcPr>
                        <w:tcMar>
                          <w:top w:w="0.000000" w:type="nil"/>
                          <w:start w:w="7.499969" w:type="nil"/>
                          <w:bottom w:w="0.000000" w:type="nil"/>
                          <w:end w:w="83.123932" w:type="nil"/>
                        </w:tcMar>
                        <w:tcBorders>
                          <w:top w:color="CBCBCB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127.280273" w:after="0.000000" w:line="205.199585" w:lineRule="exact"/>
                          <w:ind w:firstLine="0.000000" w:left="149.99939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100 GB per day</w:t>
                        </w:r>
                      </w:p>
                    </w:tc>
                  </w:tr>
                  <w:tr>
                    <w:trPr w:jc="start">
                      <w:trHeight w:hRule="exact" w:val="595.600586"/>
                    </w:trPr>
                    <w:tc>
                      <w:tcPr>
                        <w:tcMar>
                          <w:top w:w="6.820007" w:type="nil"/>
                          <w:start w:w="3.000015" w:type="nil"/>
                          <w:bottom w:w="15.196014" w:type="nil"/>
                          <w:end w:w="45.686035" w:type="nil"/>
                        </w:tcMar>
                        <w:tcBorders>
                          <w:top w:color="CBCBCB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136.400146" w:after="0.000000" w:line="155.280151" w:lineRule="exact"/>
                          <w:ind w:firstLine="0.000000" w:left="60.000305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1997</w:t>
                        </w:r>
                      </w:p>
                    </w:tc>
                    <w:tc>
                      <w:tcPr>
                        <w:tcMar>
                          <w:top w:w="6.328003" w:type="nil"/>
                          <w:start w:w="7.499969" w:type="nil"/>
                          <w:bottom w:w="13.156036" w:type="nil"/>
                          <w:end w:w="77.531921" w:type="nil"/>
                        </w:tcMar>
                        <w:tcBorders>
                          <w:top w:color="CBCBCB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126.560059" w:after="0.000000" w:line="205.919800" w:lineRule="exact"/>
                          <w:ind w:firstLine="0.000000" w:left="149.99939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100 GB per hou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r</w:t>
                        </w:r>
                      </w:p>
                    </w:tc>
                  </w:tr>
                  <w:tr>
                    <w:trPr w:jc="start">
                      <w:trHeight w:hRule="exact" w:val="484.999390"/>
                    </w:trPr>
                    <w:tc>
                      <w:tcPr>
                        <w:tcMar>
                          <w:top w:w="0.000000" w:type="nil"/>
                          <w:start w:w="3.000015" w:type="nil"/>
                          <w:bottom w:w="0.000000" w:type="nil"/>
                          <w:end w:w="45.686035" w:type="nil"/>
                        </w:tcMar>
                        <w:tcBorders>
                          <w:top w:color="CBCBCB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136.400146" w:after="0.000000" w:line="155.280151" w:lineRule="exact"/>
                          <w:ind w:firstLine="0.000000" w:left="60.000305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2002</w:t>
                        </w:r>
                      </w:p>
                    </w:tc>
                    <w:tc>
                      <w:tcPr>
                        <w:tcMar>
                          <w:top w:w="0.000000" w:type="nil"/>
                          <w:start w:w="7.499969" w:type="nil"/>
                          <w:bottom w:w="0.000000" w:type="nil"/>
                          <w:end w:w="65.939941" w:type="nil"/>
                        </w:tcMar>
                        <w:tcBorders>
                          <w:top w:color="CBCBCB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127.280273" w:after="0.000000" w:line="205.199585" w:lineRule="exact"/>
                          <w:ind w:firstLine="0.000000" w:left="149.99939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100 GB per second</w:t>
                        </w:r>
                      </w:p>
                    </w:tc>
                  </w:tr>
                  <w:tr>
                    <w:trPr w:jc="start">
                      <w:trHeight w:hRule="exact" w:val="700.000000"/>
                    </w:trPr>
                    <w:tc>
                      <w:tcPr>
                        <w:tcMar>
                          <w:top w:w="0.000000" w:type="nil"/>
                          <w:start w:w="3.000015" w:type="nil"/>
                          <w:bottom w:w="0.000000" w:type="nil"/>
                          <w:end w:w="45.686035" w:type="nil"/>
                        </w:tcMar>
                        <w:tcBorders>
                          <w:top w:color="CBCBCB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241.400757" w:after="0.000000" w:line="155.280151" w:lineRule="exact"/>
                          <w:ind w:firstLine="0.000000" w:left="60.000305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2007</w:t>
                        </w:r>
                      </w:p>
                    </w:tc>
                    <w:tc>
                      <w:tcPr>
                        <w:tcMar>
                          <w:top w:w="0.000000" w:type="nil"/>
                          <w:start w:w="7.499969" w:type="nil"/>
                          <w:bottom w:w="0.000000" w:type="nil"/>
                          <w:end w:w="56.951935" w:type="nil"/>
                        </w:tcMar>
                        <w:tcBorders>
                          <w:top w:color="CBCBCB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232.280884" w:after="0.000000" w:line="205.199585" w:lineRule="exact"/>
                          <w:ind w:firstLine="0.000000" w:left="149.99939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2,000 GB per second</w:t>
                        </w:r>
                      </w:p>
                    </w:tc>
                  </w:tr>
                  <w:tr>
                    <w:trPr w:jc="start">
                      <w:trHeight w:hRule="exact" w:val="590.399780"/>
                    </w:trPr>
                    <w:tc>
                      <w:tcPr>
                        <w:tcMar>
                          <w:top w:w="6.820038" w:type="nil"/>
                          <w:start w:w="3.000015" w:type="nil"/>
                          <w:bottom w:w="14.935974" w:type="nil"/>
                          <w:end w:w="45.686035" w:type="nil"/>
                        </w:tcMar>
                        <w:tcBorders>
                          <w:top w:color="CBCBCB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136.400757" w:after="0.000000" w:line="155.279541" w:lineRule="exact"/>
                          <w:ind w:firstLine="0.000000" w:left="60.000305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2017</w:t>
                        </w:r>
                      </w:p>
                    </w:tc>
                    <w:tc>
                      <w:tcPr>
                        <w:tcMar>
                          <w:top w:w="6.364044" w:type="nil"/>
                          <w:start w:w="7.499969" w:type="nil"/>
                          <w:bottom w:w="12.895935" w:type="nil"/>
                          <w:end w:w="50.951935" w:type="nil"/>
                        </w:tcMar>
                        <w:tcBorders>
                          <w:top w:color="CBCBCB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127.280884" w:after="0.000000" w:line="205.200195" w:lineRule="exact"/>
                          <w:ind w:firstLine="0.000000" w:left="149.99939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46,600 GB per second</w:t>
                        </w:r>
                      </w:p>
                    </w:tc>
                  </w:tr>
                  <w:tr>
                    <w:trPr w:jc="start">
                      <w:trHeight w:hRule="exact" w:val="520.000000"/>
                    </w:trPr>
                    <w:tc>
                      <w:tcPr>
                        <w:tcMar>
                          <w:top w:w="0.000000" w:type="nil"/>
                          <w:start w:w="3.000015" w:type="nil"/>
                          <w:bottom w:w="0.000000" w:type="nil"/>
                          <w:end w:w="45.686035" w:type="nil"/>
                        </w:tcMar>
                        <w:tcBorders>
                          <w:top w:color="CBCBCB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136.400146" w:after="0.000000" w:line="155.279541" w:lineRule="exact"/>
                          <w:ind w:firstLine="0.000000" w:left="60.000305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2022</w:t>
                        </w:r>
                      </w:p>
                    </w:tc>
                    <w:tc>
                      <w:tcPr>
                        <w:tcMar>
                          <w:top w:w="0.000000" w:type="nil"/>
                          <w:start w:w="7.499969" w:type="nil"/>
                          <w:bottom w:w="0.000000" w:type="nil"/>
                          <w:end w:w="44.711945" w:type="nil"/>
                        </w:tcMar>
                        <w:tcBorders>
                          <w:top w:color="CBCBCB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127.280273" w:after="0.000000" w:line="205.200195" w:lineRule="exact"/>
                          <w:ind w:firstLine="0.000000" w:left="149.99939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150,7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3"/>
                          </w:rPr>
                          <w:t>0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0 GB per second</w:t>
                        </w:r>
                      </w:p>
                    </w:tc>
                  </w:tr>
                </w:tbl>
              </w:txbxContent>
            </v:textbox>
          </v:shape>
        </w:pict>
      </w:r>
    </w:p>
    <w:p>
      <w:pPr>
        <w:spacing w:line="14" w:lineRule="exact"/>
      </w:pPr>
      <w:r>
        <w:rPr>
          <w:noProof/>
        </w:rPr>
        <w:pict>
          <v:shapetype coordsize="21600,21600" id="_x0000_t202" o:spt="202" path="m,l,21600r21600,l21600,xe">
            <v:stroke joinstyle="miter"/>
            <v:path gradientshapeok="t" o:connecttype="rect"/>
          </v:shapetype>
          <v:shape type="#_x0000_t202" alt="" filled="f" stroked="f" style="position:absolute;text-align:left;mso-wrap-style:square;mso-wrap-edited:f;mso-width-percent:0;mso-height-percent:0;mso-width-percent:0;mso-height-percent:0;left:0;margin-left:72.02pt;margin-top:39.86pt;width:472.28pt;height:716.20pt;z-index:251664384;visibility:visible;mso-position-horizontal:absolute;mso-position-horizontal-relative:page;mso-position-vertical:absolute;mso-position-vertical-relative:page;v-text-anchor:top">
            <v:textbox inset="0,0,0,0">
              <w:txbxContent>
                <w:tbl>
                  <w:tblPr w:jc="bothSides">
                    <w:tblW w:w="0.000000" w:type="auto"/>
                    <w:tblLayout w:type="fixed"/>
                  </w:tblPr>
                  <w:tblGrid>
                    <w:gridCol w:w="9406"/>
                  </w:tblGrid>
                  <w:tr>
                    <w:trPr w:jc="start">
                      <w:trHeight w:hRule="exact" w:val="14284.019531"/>
                    </w:trPr>
                    <w:tc>
                      <w:tcPr>
                        <w:tcMar>
                          <w:top w:w="0.000000" w:type="nil"/>
                          <w:start w:w="0.000000" w:type="nil"/>
                          <w:bottom w:w="0.000000" w:type="nil"/>
                          <w:end w:w="0.000000" w:type="nil"/>
                        </w:tcMar>
                        <w:tcW w:w="9405.581055" w:type="dxa"/>
                      </w:tcPr>
                      <w:p>
                        <w:pPr w:jc="Left">
                          <w:autoSpaceDE w:val="0"/>
                          <w:autoSpaceDN w:val="0"/>
                          <w:spacing w:before="0.000000" w:after="0.000000" w:line="239.400024" w:lineRule="exact"/>
                          <w:ind w:firstLine="0.000000" w:left="2063.100342" w:right="0.000000"/>
                        </w:pP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0"/>
                          </w:rPr>
                          <w:t>INFO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0"/>
                          </w:rPr>
                          <w:t>MACIJ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-2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1"/>
                          </w:rPr>
                          <w:t>S</w:t>
                        </w:r>
                        <w:r>
                          <w:rPr>
                            <w:rFonts w:cs="ArialUnicodeMS" w:ascii="ArialUnicodeMS" w:hAnsi="ArialUnicodeMS" w:eastAsia="ArialUnicodeMS"/>
                            <w:sz w:val="28"/>
                            <w:szCs w:val="28"/>
                            <w:color w:val="0070BF"/>
                            <w:position w:val="0"/>
                            <w:spacing w:val="0"/>
                          </w:rPr>
                          <w:t>!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566.197876" w:after="0.000000" w:line="265.719910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0"/>
                          </w:rPr>
                          <w:t>TEH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0"/>
                          </w:rPr>
                          <w:t>fff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0"/>
                          </w:rPr>
                          <w:t>N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0"/>
                          </w:rPr>
                          <w:t>ff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0"/>
                          </w:rPr>
                          <w:t>OLOĢIJAS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-63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0"/>
                          </w:rPr>
                          <w:t>PAM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3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0"/>
                          </w:rPr>
                          <w:t>TJD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3"/>
                          </w:rPr>
                          <w:t>ZE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0"/>
                          </w:rPr>
                          <w:t>N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-23"/>
                          </w:rPr>
                          <w:t>I</w:t>
                        </w:r>
                        <w:r>
                          <w:rPr>
                            <w:rFonts w:cs="ArialUnicodeMS" w:ascii="ArialUnicodeMS" w:hAnsi="ArialUnicodeMS" w:eastAsia="ArialUnicodeMS"/>
                            <w:sz w:val="28"/>
                            <w:szCs w:val="28"/>
                            <w:color w:val="0070BF"/>
                            <w:position w:val="0"/>
                            <w:spacing w:val="0"/>
                          </w:rPr>
                          <w:t>"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6.282196" w:after="0.000000" w:line="208.320007" w:lineRule="exact"/>
                          <w:ind w:firstLine="0.000000" w:left="360.000000" w:right="0.000000"/>
                        </w:pPr>
                        <w:r>
                          <w:rPr>
                            <w:rFonts w:cs="SymbolMT" w:ascii="SymbolMT" w:hAnsi="SymbolMT" w:eastAsia="SymbolMT"/>
                            <w:sz w:val="24"/>
                            <w:szCs w:val="24"/>
                            <w:position w:val="0"/>
                            <w:spacing w:val="0"/>
                          </w:rPr>
                          <w:t>•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240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Datu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5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pl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3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,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emē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1"/>
                          </w:rPr>
                          <w:t>am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,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Int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rnet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p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5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ē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uma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1"/>
                          </w:rPr>
                          <w:t>u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,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mē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7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bit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5"/>
                          </w:rPr>
                          <w:t>o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s (un no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2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tva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inā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aj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ās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52.040405" w:after="0.000000" w:line="243.359985" w:lineRule="exact"/>
                          <w:ind w:firstLine="0.000000" w:left="720.500366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lie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āka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j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9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rvie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īb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3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) sekun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1"/>
                          </w:rPr>
                          <w:t>ē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: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b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it/s;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bp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.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3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Sī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ērv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nība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o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1"/>
                          </w:rPr>
                          <w:t>rāda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, cik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infor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ācij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bi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i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iek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1.679993" w:after="0.000000" w:line="208.319855" w:lineRule="exact"/>
                          <w:ind w:firstLine="0.000000" w:left="720.500366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saņem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,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o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idī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vai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ādā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l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aika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ībā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–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seku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1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ē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.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390.960083" w:after="0.000000" w:line="209.039917" w:lineRule="exact"/>
                          <w:ind w:firstLine="0.000000" w:left="360.000000" w:right="0.000000"/>
                        </w:pPr>
                        <w:r>
                          <w:rPr>
                            <w:rFonts w:cs="SymbolMT" w:ascii="SymbolMT" w:hAnsi="SymbolMT" w:eastAsia="SymbolMT"/>
                            <w:sz w:val="24"/>
                            <w:szCs w:val="24"/>
                            <w:position w:val="0"/>
                            <w:spacing w:val="0"/>
                          </w:rPr>
                          <w:t>•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240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Pretēji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atm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nās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3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mēr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ienī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b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ām,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1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ātru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šanā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iz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ma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nto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5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dicion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los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9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ecim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5.960083" w:after="0.000000" w:line="209.039917" w:lineRule="exact"/>
                          <w:ind w:firstLine="0.000000" w:left="720.500366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skai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š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anas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stē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p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refi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5"/>
                          </w:rPr>
                          <w:t>k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su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: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1.679993" w:after="0.000000" w:line="199.440002" w:lineRule="exact"/>
                          <w:ind w:firstLine="0.000000" w:left="2161.100342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Kilo-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1000 reiz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āk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;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96.165466" w:after="0.000000" w:line="208.320007" w:lineRule="exact"/>
                          <w:ind w:firstLine="0.000000" w:left="2161.100342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Me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2"/>
                          </w:rPr>
                          <w:t>g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-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1 000 000 reizes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9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rāk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;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1.679993" w:after="0.000000" w:line="208.320007" w:lineRule="exact"/>
                          <w:ind w:firstLine="0.000000" w:left="2161.100342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Gi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ga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-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1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1 000 000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000 reizes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50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āk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.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426.670227" w:after="0.000000" w:line="208.320007" w:lineRule="exact"/>
                          <w:ind w:firstLine="0.000000" w:left="0.000000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Pēdējo divu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d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smi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adu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1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ikā kopē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j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ā in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eta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ik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me ir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pied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z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īvoju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i 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rauju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iz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i.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Va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rāk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6.690063" w:after="0.000000" w:line="208.319702" w:lineRule="exact"/>
                          <w:ind w:firstLine="0.000000" w:left="0.000000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nekā 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2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5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3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2"/>
                          </w:rPr>
                          <w:t>g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adiem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1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1"/>
                          </w:rPr>
                          <w:t>1992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.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adā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lo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b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e in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eta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tīkli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ņ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ēma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aptuve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5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100 GB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5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satiks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2.075195" w:after="0.000000" w:line="208.319702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dienā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. Desmit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lāk,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50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1"/>
                          </w:rPr>
                          <w:t>2002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.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ā,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lo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b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ālā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int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er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neta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iksme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snie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za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55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100 gigabaitus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78.762817" w:after="0.000000" w:line="216.239624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ekundē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(GB / sekundē).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1"/>
                          </w:rPr>
                          <w:t>2017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.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o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bā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ā 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ter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a 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tiks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e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iedz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va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rāk ne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k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57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45 000 G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B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6.677856" w:after="0.000000" w:line="208.319702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sekundē.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abu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7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j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ts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ska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s 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r vē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iska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j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em kri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ijiem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iecīb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uz kopējo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nte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neta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1.680298" w:after="0.000000" w:line="208.319702" w:lineRule="exact"/>
                          <w:ind w:firstLine="0.000000" w:left="0.000000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datpl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smu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1"/>
                          </w:rPr>
                          <w:t>(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0563C1"/>
                            <w:position w:val="0"/>
                            <w:spacing w:val="0"/>
                          </w:rPr>
                          <w:t>C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0563C1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0563C1"/>
                            <w:position w:val="0"/>
                            <w:spacing w:val="0"/>
                          </w:rPr>
                          <w:t>sco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)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.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5145.839844" w:after="0.000000" w:line="286.560059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36"/>
                            <w:szCs w:val="36"/>
                            <w:color w:val="808080"/>
                            <w:position w:val="0"/>
                            <w:spacing w:val="0"/>
                          </w:rPr>
                          <w:t xml:space="preserve">DATU PARRAIDES</w:t>
                        </w:r>
                        <w:r>
                          <w:rPr>
                            <w:rFonts w:cs="Calibri" w:ascii="Calibri" w:hAnsi="Calibri" w:eastAsia="Calibri"/>
                            <w:sz w:val="36"/>
                            <w:szCs w:val="36"/>
                            <w:color w:val="808080"/>
                            <w:position w:val="0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36"/>
                            <w:szCs w:val="36"/>
                            <w:color w:val="808080"/>
                            <w:position w:val="0"/>
                            <w:spacing w:val="3"/>
                          </w:rPr>
                          <w:t>P</w:t>
                        </w:r>
                        <w:r>
                          <w:rPr>
                            <w:rFonts w:cs="Calibri" w:ascii="Calibri" w:hAnsi="Calibri" w:eastAsia="Calibri"/>
                            <w:sz w:val="36"/>
                            <w:szCs w:val="36"/>
                            <w:color w:val="808080"/>
                            <w:position w:val="0"/>
                            <w:spacing w:val="0"/>
                          </w:rPr>
                          <w:t>IEMERS</w:t>
                        </w:r>
                        <w:r>
                          <w:rPr>
                            <w:rFonts w:cs="Calibri" w:ascii="Calibri" w:hAnsi="Calibri" w:eastAsia="Calibri"/>
                            <w:sz w:val="36"/>
                            <w:szCs w:val="36"/>
                            <w:color w:val="808080"/>
                            <w:position w:val="0"/>
                            <w:spacing w:val="0"/>
                          </w:rPr>
                          <w:t>: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150.999756" w:after="0.000000" w:line="213.601074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1MB l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elu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d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atu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apjomu caur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time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k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ļa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umu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7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r 1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mb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t/s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trumu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5"/>
                          </w:rPr>
                          <w:t>v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ar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7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sūtīt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8,4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sekund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: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379.079590" w:after="0.000000" w:line="205.920410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1Me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B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its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=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10485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3"/>
                          </w:rPr>
                          <w:t>7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6 Baiti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=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10485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3"/>
                          </w:rPr>
                          <w:t>7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6 * 8 biti =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5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83886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3"/>
                          </w:rPr>
                          <w:t>0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8 bit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.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371.398926" w:after="0.000000" w:line="213.601074" w:lineRule="exact"/>
                          <w:ind w:firstLine="0.000000" w:left="0.000000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Pārsūtot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1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3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mb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t/s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ātru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5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= 1 000 000 biti sekun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4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ē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1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pā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sūt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ša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lai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5"/>
                          </w:rPr>
                          <w:t>k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būs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7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8388608 / 1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3"/>
                          </w:rPr>
                          <w:t>0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00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3"/>
                          </w:rPr>
                          <w:t>0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00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9.478760" w:after="0.000000" w:line="165.119629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= 8,3886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3"/>
                          </w:rPr>
                          <w:t>0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8 sekundes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.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1064.820557" w:after="0.000000" w:line="155.279541" w:lineRule="exact"/>
                          <w:ind w:firstLine="0.000000" w:left="9243.901367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9</w:t>
                        </w:r>
                      </w:p>
                    </w:tc>
                  </w:tr>
                </w:tbl>
              </w:txbxContent>
            </v:textbox>
          </v:shape>
        </w:pict>
      </w:r>
    </w:p>
    <w:p>
      <w:r>
        <w:pict>
          <v:shape type="#_x0000_t75" style="position:absolute;margin-left:0.00pt;margin-top:0.00pt;width:612.00pt;height:792.00pt;z-index:-251661304;mso-position-horizontal-relative:page;mso-position-vertical-relative:page">
            <v:imagedata o:title="" r:id="rID10000"/>
          </v:shape>
        </w:pict>
      </w:r>
      <w:r>
        <w:pict>
          <v:shape type="#_x0000_t75" style="position:absolute;margin-left:90.00pt;margin-top:136.00pt;width:402.00pt;height:62.00pt;z-index:-251661303;mso-position-horizontal-relative:page;mso-position-vertical-relative:page">
            <v:imagedata o:title="" r:id="rID10001"/>
          </v:shape>
        </w:pict>
      </w:r>
      <w:r>
        <w:pict>
          <v:shape type="#_x0000_t75" style="position:absolute;margin-left:188.00pt;margin-top:404.00pt;width:205.00pt;height:170.00pt;z-index:-251661302;mso-position-horizontal-relative:page;mso-position-vertical-relative:page">
            <v:imagedata o:title="" r:id="rID10002"/>
          </v:shape>
        </w:pict>
      </w:r>
      <w:r>
        <w:pict>
          <v:shape type="#_x0000_t75" style="position:absolute;margin-left:241.00pt;margin-top:237.00pt;width:136.00pt;height:116.00pt;z-index:-251661301;mso-position-horizontal-relative:page;mso-position-vertical-relative:page">
            <v:imagedata o:title="" r:id="rID10003"/>
          </v:shape>
        </w:pict>
      </w:r>
      <w:r>
        <w:pict>
          <v:shape type="#_x0000_t75" style="position:absolute;margin-left:534.00pt;margin-top:39.00pt;width:62.00pt;height:75.00pt;z-index:-251661300;mso-position-horizontal-relative:page;mso-position-vertical-relative:page">
            <v:imagedata o:title="" r:id="rID10004"/>
          </v:shape>
        </w:pict>
      </w:r>
      <w:r>
        <w:pict>
          <v:shape type="#_x0000_t75" style="position:absolute;margin-left:330.00pt;margin-top:39.00pt;width:159.00pt;height:45.00pt;z-index:-251661299;mso-position-horizontal-relative:page;mso-position-vertical-relative:page">
            <v:imagedata o:title="" r:id="rID10005"/>
          </v:shape>
        </w:pict>
      </w:r>
      <w:r>
        <w:pict>
          <v:shape type="#_x0000_t75" style="position:absolute;margin-left:522.00pt;margin-top:195.00pt;width:90.00pt;height:45.00pt;z-index:-251661298;mso-position-horizontal-relative:page;mso-position-vertical-relative:page">
            <v:imagedata o:title="" r:id="rID10006"/>
          </v:shape>
        </w:pict>
      </w:r>
      <w:r>
        <w:pict>
          <v:shape type="#_x0000_t75" style="position:absolute;margin-left:387.00pt;margin-top:257.00pt;width:159.00pt;height:45.00pt;z-index:-251661297;mso-position-horizontal-relative:page;mso-position-vertical-relative:page">
            <v:imagedata o:title="" r:id="rID10007"/>
          </v:shape>
        </w:pict>
      </w:r>
      <w:r>
        <w:pict>
          <v:shape type="#_x0000_t75" style="position:absolute;margin-left:142.00pt;margin-top:213.00pt;width:159.00pt;height:45.00pt;z-index:-251661296;mso-position-horizontal-relative:page;mso-position-vertical-relative:page">
            <v:imagedata o:title="" r:id="rID10008"/>
          </v:shape>
        </w:pict>
      </w:r>
      <w:r>
        <w:pict>
          <v:shape type="#_x0000_t75" style="position:absolute;margin-left:38.00pt;margin-top:29.00pt;width:159.00pt;height:45.00pt;z-index:-251661295;mso-position-horizontal-relative:page;mso-position-vertical-relative:page">
            <v:imagedata o:title="" r:id="rID10009"/>
          </v:shape>
        </w:pict>
      </w:r>
    </w:p>
    <w:p>
      <w:pPr>
        <w:sectPr>
          <w:pgSz w:w="12240" w:h="16240"/>
          <w:pgMar w:top="0" w:bottom="0" w:left="0" w:right="0"/>
        </w:sectPr>
      </w:pPr>
    </w:p>
    <w:p>
      <w:pPr>
        <w:sectPr>
          <w:pgSz w:w="12240" w:h="15840"/>
          <w:pgMar w:top="0" w:bottom="0" w:left="0" w:right="0"/>
        </w:sectPr>
      </w:pPr>
    </w:p>
    <w:p>
      <w:pPr>
        <w:sectPr>
          <w:pgSz w:w="12240" w:h="15840"/>
          <w:pgMar w:top="0" w:bottom="0" w:left="0" w:right="0"/>
        </w:sectPr>
      </w:pPr>
    </w:p>
    <w:p>
      <w:r>
        <w:pict>
          <v:shape type="#_x0000_t75" style="position:absolute;margin-left:0.00pt;margin-top:0.00pt;width:1239.00pt;height:1754.00pt;z-index:-251661304;mso-position-horizontal-relative:page;mso-position-vertical-relative:page">
            <v:imagedata o:title="" r:id="rID40000"/>
          </v:shape>
        </w:pict>
      </w:r>
      <w:r>
        <w:pict>
          <v:shape type="#_x0000_t75" style="position:absolute;margin-left:961.00pt;margin-top:44.00pt;width:210.00pt;height:15.00pt;z-index:-251661303;mso-position-horizontal-relative:page;mso-position-vertical-relative:page">
            <v:imagedata o:title="" r:id="rID40001"/>
          </v:shape>
        </w:pict>
      </w:r>
      <w:r>
        <w:pict>
          <v:shape type="#_x0000_t75" style="position:absolute;margin-left:1127.00pt;margin-top:663.00pt;width:108.00pt;height:45.00pt;z-index:-251661302;mso-position-horizontal-relative:page;mso-position-vertical-relative:page">
            <v:imagedata o:title="" r:id="rID40002"/>
          </v:shape>
        </w:pict>
      </w:r>
    </w:p>
    <w:p>
      <w:pPr>
        <w:sectPr>
          <w:pgSz w:w="24780" w:h="35480"/>
          <w:pgMar w:top="0" w:bottom="0" w:left="0" w:right="0"/>
        </w:sectPr>
      </w:pPr>
    </w:p>
    <w:p>
      <w:pPr>
        <w:sectPr>
          <w:pgSz w:w="12240" w:h="15840"/>
          <w:pgMar w:top="0" w:bottom="0" w:left="0" w:right="0"/>
        </w:sectPr>
      </w:pPr>
    </w:p>
    <w:p>
      <w:pPr>
        <w:spacing w:line="14" w:lineRule="exact"/>
      </w:pPr>
      <w:r>
        <w:rPr>
          <w:noProof/>
        </w:rPr>
        <w:pict>
          <v:shapetype coordsize="21600,21600" id="_x0000_t202" o:spt="202" path="m,l,21600r21600,l21600,xe">
            <v:stroke joinstyle="miter"/>
            <v:path gradientshapeok="t" o:connecttype="rect"/>
          </v:shapetype>
          <v:shape type="#_x0000_t202" alt="" filled="f" stroked="f" style="position:absolute;text-align:left;mso-wrap-style:square;mso-wrap-edited:f;mso-width-percent:0;mso-height-percent:0;mso-width-percent:0;mso-height-percent:0;left:0;margin-left:189.83pt;margin-top:352.10pt;width:239.35pt;height:205.82pt;z-index:251664384;visibility:visible;mso-position-horizontal:absolute;mso-position-horizontal-relative:page;mso-position-vertical:absolute;mso-position-vertical-relative:page;v-text-anchor:top">
            <v:textbox inset="0,0,0,0">
              <w:txbxContent>
                <w:tbl>
                  <w:tblPr w:jc="bothSides">
                    <w:tblW w:w="0.000000" w:type="auto"/>
                    <w:tblLayout w:type="fixed"/>
                  </w:tblPr>
                  <w:tblGrid>
                    <w:gridCol w:w="1455"/>
                    <w:gridCol w:w="3292"/>
                  </w:tblGrid>
                  <w:tr>
                    <w:trPr w:jc="start">
                      <w:trHeight w:hRule="exact" w:val="590.500488"/>
                    </w:trPr>
                    <w:tc>
                      <w:tcPr>
                        <w:shd w:fill="F2F2F2" w:color="auto" w:val="clear"/>
                        <w:tcMar>
                          <w:top w:w="6.389038" w:type="nil"/>
                          <w:start w:w="3.000015" w:type="nil"/>
                          <w:bottom w:w="14.880005" w:type="nil"/>
                          <w:end w:w="44.762039" w:type="nil"/>
                        </w:tcMar>
                        <w:tcBorders>
                          <w:top w:color="F2F2F2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127.780762" w:after="0.000000" w:line="165.119629" w:lineRule="exact"/>
                          <w:ind w:firstLine="0.000000" w:left="60.000305" w:right="0.000000"/>
                        </w:pP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Gads</w:t>
                        </w:r>
                      </w:p>
                    </w:tc>
                    <w:tc>
                      <w:tcPr>
                        <w:shd w:fill="F2F2F2" w:color="auto" w:val="clear"/>
                        <w:tcMar>
                          <w:top w:w="6.245026" w:type="nil"/>
                          <w:start w:w="7.499969" w:type="nil"/>
                          <w:bottom w:w="14.880005" w:type="nil"/>
                          <w:end w:w="21.719879" w:type="nil"/>
                        </w:tcMar>
                        <w:tcBorders>
                          <w:top w:color="F2F2F2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124.900513" w:after="0.000000" w:line="167.999878" w:lineRule="exact"/>
                          <w:ind w:firstLine="0.000000" w:left="149.999390" w:right="0.000000"/>
                        </w:pP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Glob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-3"/>
                          </w:rPr>
                          <w:t>ā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lā I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-3"/>
                          </w:rPr>
                          <w:t>n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terneta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Sa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iksm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e</w:t>
                        </w:r>
                      </w:p>
                    </w:tc>
                  </w:tr>
                  <w:tr>
                    <w:trPr w:jc="start">
                      <w:trHeight w:hRule="exact" w:val="594.999390"/>
                    </w:trPr>
                    <w:tc>
                      <w:tcPr>
                        <w:tcMar>
                          <w:top w:w="6.820007" w:type="nil"/>
                          <w:start w:w="3.000015" w:type="nil"/>
                          <w:bottom w:w="15.165955" w:type="nil"/>
                          <w:end w:w="45.686035" w:type="nil"/>
                        </w:tcMar>
                        <w:tcBorders>
                          <w:top w:color="CCCCCC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136.400146" w:after="0.000000" w:line="155.280151" w:lineRule="exact"/>
                          <w:ind w:firstLine="0.000000" w:left="60.000305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1992</w:t>
                        </w:r>
                      </w:p>
                    </w:tc>
                    <w:tc>
                      <w:tcPr>
                        <w:tcMar>
                          <w:top w:w="0.000000" w:type="nil"/>
                          <w:start w:w="7.499969" w:type="nil"/>
                          <w:bottom w:w="0.000000" w:type="nil"/>
                          <w:end w:w="83.123932" w:type="nil"/>
                        </w:tcMar>
                        <w:tcBorders>
                          <w:top w:color="CCCCCC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127.280273" w:after="0.000000" w:line="205.199585" w:lineRule="exact"/>
                          <w:ind w:firstLine="0.000000" w:left="149.99939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100 GB per day</w:t>
                        </w:r>
                      </w:p>
                    </w:tc>
                  </w:tr>
                  <w:tr>
                    <w:trPr w:jc="start">
                      <w:trHeight w:hRule="exact" w:val="595.600586"/>
                    </w:trPr>
                    <w:tc>
                      <w:tcPr>
                        <w:tcMar>
                          <w:top w:w="6.820007" w:type="nil"/>
                          <w:start w:w="3.000015" w:type="nil"/>
                          <w:bottom w:w="15.196014" w:type="nil"/>
                          <w:end w:w="45.686035" w:type="nil"/>
                        </w:tcMar>
                        <w:tcBorders>
                          <w:top w:color="CCCCCC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136.400146" w:after="0.000000" w:line="155.280151" w:lineRule="exact"/>
                          <w:ind w:firstLine="0.000000" w:left="60.000305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1997</w:t>
                        </w:r>
                      </w:p>
                    </w:tc>
                    <w:tc>
                      <w:tcPr>
                        <w:tcMar>
                          <w:top w:w="6.328003" w:type="nil"/>
                          <w:start w:w="7.499969" w:type="nil"/>
                          <w:bottom w:w="13.156036" w:type="nil"/>
                          <w:end w:w="77.531921" w:type="nil"/>
                        </w:tcMar>
                        <w:tcBorders>
                          <w:top w:color="CCCCCC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126.560059" w:after="0.000000" w:line="205.919800" w:lineRule="exact"/>
                          <w:ind w:firstLine="0.000000" w:left="149.99939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100 GB per hou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r</w:t>
                        </w:r>
                      </w:p>
                    </w:tc>
                  </w:tr>
                  <w:tr>
                    <w:trPr w:jc="start">
                      <w:trHeight w:hRule="exact" w:val="484.999390"/>
                    </w:trPr>
                    <w:tc>
                      <w:tcPr>
                        <w:tcMar>
                          <w:top w:w="0.000000" w:type="nil"/>
                          <w:start w:w="3.000015" w:type="nil"/>
                          <w:bottom w:w="0.000000" w:type="nil"/>
                          <w:end w:w="45.686035" w:type="nil"/>
                        </w:tcMar>
                        <w:tcBorders>
                          <w:top w:color="CCCCCC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136.400146" w:after="0.000000" w:line="155.280151" w:lineRule="exact"/>
                          <w:ind w:firstLine="0.000000" w:left="60.000305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2002</w:t>
                        </w:r>
                      </w:p>
                    </w:tc>
                    <w:tc>
                      <w:tcPr>
                        <w:tcMar>
                          <w:top w:w="0.000000" w:type="nil"/>
                          <w:start w:w="7.499969" w:type="nil"/>
                          <w:bottom w:w="0.000000" w:type="nil"/>
                          <w:end w:w="65.939941" w:type="nil"/>
                        </w:tcMar>
                        <w:tcBorders>
                          <w:top w:color="CCCCCC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127.280273" w:after="0.000000" w:line="205.199585" w:lineRule="exact"/>
                          <w:ind w:firstLine="0.000000" w:left="149.99939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100 GB per second</w:t>
                        </w:r>
                      </w:p>
                    </w:tc>
                  </w:tr>
                  <w:tr>
                    <w:trPr w:jc="start">
                      <w:trHeight w:hRule="exact" w:val="700.000000"/>
                    </w:trPr>
                    <w:tc>
                      <w:tcPr>
                        <w:tcMar>
                          <w:top w:w="0.000000" w:type="nil"/>
                          <w:start w:w="3.000015" w:type="nil"/>
                          <w:bottom w:w="0.000000" w:type="nil"/>
                          <w:end w:w="45.686035" w:type="nil"/>
                        </w:tcMar>
                        <w:tcBorders>
                          <w:top w:color="CCCCCC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241.400757" w:after="0.000000" w:line="155.280151" w:lineRule="exact"/>
                          <w:ind w:firstLine="0.000000" w:left="60.000305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2007</w:t>
                        </w:r>
                      </w:p>
                    </w:tc>
                    <w:tc>
                      <w:tcPr>
                        <w:tcMar>
                          <w:top w:w="0.000000" w:type="nil"/>
                          <w:start w:w="7.499969" w:type="nil"/>
                          <w:bottom w:w="0.000000" w:type="nil"/>
                          <w:end w:w="56.951935" w:type="nil"/>
                        </w:tcMar>
                        <w:tcBorders>
                          <w:top w:color="CCCCCC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232.280884" w:after="0.000000" w:line="205.199585" w:lineRule="exact"/>
                          <w:ind w:firstLine="0.000000" w:left="149.99939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2,000 GB per second</w:t>
                        </w:r>
                      </w:p>
                    </w:tc>
                  </w:tr>
                  <w:tr>
                    <w:trPr w:jc="start">
                      <w:trHeight w:hRule="exact" w:val="590.399780"/>
                    </w:trPr>
                    <w:tc>
                      <w:tcPr>
                        <w:tcMar>
                          <w:top w:w="6.820038" w:type="nil"/>
                          <w:start w:w="3.000015" w:type="nil"/>
                          <w:bottom w:w="14.935974" w:type="nil"/>
                          <w:end w:w="45.686035" w:type="nil"/>
                        </w:tcMar>
                        <w:tcBorders>
                          <w:top w:color="CCCCCC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136.400757" w:after="0.000000" w:line="155.279541" w:lineRule="exact"/>
                          <w:ind w:firstLine="0.000000" w:left="60.000305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2017</w:t>
                        </w:r>
                      </w:p>
                    </w:tc>
                    <w:tc>
                      <w:tcPr>
                        <w:tcMar>
                          <w:top w:w="6.364044" w:type="nil"/>
                          <w:start w:w="7.499969" w:type="nil"/>
                          <w:bottom w:w="12.895935" w:type="nil"/>
                          <w:end w:w="50.951935" w:type="nil"/>
                        </w:tcMar>
                        <w:tcBorders>
                          <w:top w:color="CCCCCC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127.280884" w:after="0.000000" w:line="205.200195" w:lineRule="exact"/>
                          <w:ind w:firstLine="0.000000" w:left="149.99939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46,600 GB per second</w:t>
                        </w:r>
                      </w:p>
                    </w:tc>
                  </w:tr>
                  <w:tr>
                    <w:trPr w:jc="start">
                      <w:trHeight w:hRule="exact" w:val="520.000000"/>
                    </w:trPr>
                    <w:tc>
                      <w:tcPr>
                        <w:tcMar>
                          <w:top w:w="0.000000" w:type="nil"/>
                          <w:start w:w="3.000015" w:type="nil"/>
                          <w:bottom w:w="0.000000" w:type="nil"/>
                          <w:end w:w="45.686035" w:type="nil"/>
                        </w:tcMar>
                        <w:tcBorders>
                          <w:top w:color="CCCCCC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136.400146" w:after="0.000000" w:line="155.279541" w:lineRule="exact"/>
                          <w:ind w:firstLine="0.000000" w:left="60.000305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2022</w:t>
                        </w:r>
                      </w:p>
                    </w:tc>
                    <w:tc>
                      <w:tcPr>
                        <w:tcMar>
                          <w:top w:w="0.000000" w:type="nil"/>
                          <w:start w:w="7.499969" w:type="nil"/>
                          <w:bottom w:w="0.000000" w:type="nil"/>
                          <w:end w:w="44.711945" w:type="nil"/>
                        </w:tcMar>
                        <w:tcBorders>
                          <w:top w:color="CCCCCC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127.280273" w:after="0.000000" w:line="205.200195" w:lineRule="exact"/>
                          <w:ind w:firstLine="0.000000" w:left="149.99939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150,7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3"/>
                          </w:rPr>
                          <w:t>0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0 GB per second</w:t>
                        </w:r>
                      </w:p>
                    </w:tc>
                  </w:tr>
                </w:tbl>
              </w:txbxContent>
            </v:textbox>
          </v:shape>
        </w:pict>
      </w:r>
    </w:p>
    <w:p>
      <w:pPr>
        <w:spacing w:line="14" w:lineRule="exact"/>
      </w:pPr>
      <w:r>
        <w:rPr>
          <w:noProof/>
        </w:rPr>
        <w:pict>
          <v:shapetype coordsize="21600,21600" id="_x0000_t202" o:spt="202" path="m,l,21600r21600,l21600,xe">
            <v:stroke joinstyle="miter"/>
            <v:path gradientshapeok="t" o:connecttype="rect"/>
          </v:shapetype>
          <v:shape type="#_x0000_t202" alt="" filled="f" stroked="f" style="position:absolute;text-align:left;mso-wrap-style:square;mso-wrap-edited:f;mso-width-percent:0;mso-height-percent:0;mso-width-percent:0;mso-height-percent:0;left:0;margin-left:72.02pt;margin-top:40.17pt;width:472.28pt;height:715.89pt;z-index:251664384;visibility:visible;mso-position-horizontal:absolute;mso-position-horizontal-relative:page;mso-position-vertical:absolute;mso-position-vertical-relative:page;v-text-anchor:top">
            <v:textbox inset="0,0,0,0">
              <w:txbxContent>
                <w:tbl>
                  <w:tblPr w:jc="bothSides">
                    <w:tblW w:w="0.000000" w:type="auto"/>
                    <w:tblLayout w:type="fixed"/>
                  </w:tblPr>
                  <w:tblGrid>
                    <w:gridCol w:w="9406"/>
                  </w:tblGrid>
                  <w:tr>
                    <w:trPr w:jc="start">
                      <w:trHeight w:hRule="exact" w:val="14277.860352"/>
                    </w:trPr>
                    <w:tc>
                      <w:tcPr>
                        <w:tcMar>
                          <w:top w:w="0.000000" w:type="nil"/>
                          <w:start w:w="0.000000" w:type="nil"/>
                          <w:bottom w:w="0.000000" w:type="nil"/>
                          <w:end w:w="0.000000" w:type="nil"/>
                        </w:tcMar>
                        <w:tcW w:w="9405.581055" w:type="dxa"/>
                      </w:tcPr>
                      <w:p>
                        <w:pPr w:jc="Left">
                          <w:autoSpaceDE w:val="0"/>
                          <w:autoSpaceDN w:val="0"/>
                          <w:spacing w:before="0.000000" w:after="0.000000" w:line="231.839981" w:lineRule="exact"/>
                          <w:ind w:firstLine="0.000000" w:left="2071.100098" w:right="0.000000"/>
                        </w:pP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C0"/>
                            <w:position w:val="0"/>
                            <w:spacing w:val="0"/>
                          </w:rPr>
                          <w:t>INFO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C0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C0"/>
                            <w:position w:val="0"/>
                            <w:spacing w:val="0"/>
                          </w:rPr>
                          <w:t>MACIJ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C0"/>
                            <w:position w:val="0"/>
                            <w:spacing w:val="-2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C0"/>
                            <w:position w:val="0"/>
                            <w:spacing w:val="0"/>
                          </w:rPr>
                          <w:t xml:space="preserve">S TEHNOLOĢIJAS PAM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C0"/>
                            <w:position w:val="0"/>
                            <w:spacing w:val="3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C0"/>
                            <w:position w:val="0"/>
                            <w:spacing w:val="0"/>
                          </w:rPr>
                          <w:t>TJD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C0"/>
                            <w:position w:val="0"/>
                            <w:spacing w:val="3"/>
                          </w:rPr>
                          <w:t>ZE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C0"/>
                            <w:position w:val="0"/>
                            <w:spacing w:val="0"/>
                          </w:rPr>
                          <w:t>N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C0"/>
                            <w:position w:val="0"/>
                            <w:spacing w:val="0"/>
                          </w:rPr>
                          <w:t>I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466.760010" w:after="0.000000" w:line="286.559906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36"/>
                            <w:szCs w:val="36"/>
                            <w:color w:val="808080"/>
                            <w:position w:val="0"/>
                            <w:spacing w:val="0"/>
                          </w:rPr>
                          <w:t>DATU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69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36"/>
                            <w:szCs w:val="36"/>
                            <w:color w:val="808080"/>
                            <w:position w:val="0"/>
                            <w:spacing w:val="0"/>
                          </w:rPr>
                          <w:t>PLŪSMA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166.280060" w:after="0.000000" w:line="208.320007" w:lineRule="exact"/>
                          <w:ind w:firstLine="0.000000" w:left="360.000000" w:right="0.000000"/>
                        </w:pPr>
                        <w:r>
                          <w:rPr>
                            <w:rFonts w:cs="SymbolMT" w:ascii="SymbolMT" w:hAnsi="SymbolMT" w:eastAsia="SymbolMT"/>
                            <w:sz w:val="24"/>
                            <w:szCs w:val="24"/>
                            <w:position w:val="0"/>
                            <w:spacing w:val="0"/>
                          </w:rPr>
                          <w:t>x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240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Datu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5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pl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3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,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emē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1"/>
                          </w:rPr>
                          <w:t>am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,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Int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rnet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p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5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ē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uma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1"/>
                          </w:rPr>
                          <w:t>u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,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mē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7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bit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5"/>
                          </w:rPr>
                          <w:t>o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s (un no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2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tva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inā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aj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ās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52.040405" w:after="0.000000" w:line="243.359985" w:lineRule="exact"/>
                          <w:ind w:firstLine="0.000000" w:left="720.500183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lie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āka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j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9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rvie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īb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3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) sekun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1"/>
                          </w:rPr>
                          <w:t>ē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: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b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it/s;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bp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.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3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Šī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ērv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nība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o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1"/>
                          </w:rPr>
                          <w:t>rāda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, cik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infor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ācij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bi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i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iek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1.679993" w:after="0.000000" w:line="208.319855" w:lineRule="exact"/>
                          <w:ind w:firstLine="0.000000" w:left="720.500183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saņem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,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o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idī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vai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ādā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l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aika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ībā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–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seku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1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ē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.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390.960083" w:after="0.000000" w:line="209.039917" w:lineRule="exact"/>
                          <w:ind w:firstLine="0.000000" w:left="360.000000" w:right="0.000000"/>
                        </w:pPr>
                        <w:r>
                          <w:rPr>
                            <w:rFonts w:cs="SymbolMT" w:ascii="SymbolMT" w:hAnsi="SymbolMT" w:eastAsia="SymbolMT"/>
                            <w:sz w:val="24"/>
                            <w:szCs w:val="24"/>
                            <w:position w:val="0"/>
                            <w:spacing w:val="0"/>
                          </w:rPr>
                          <w:t>x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240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Pretēji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atm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nās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3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mēr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ienī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b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ām,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1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ātru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šanā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iz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ma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nto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5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dicion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los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9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ecim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5.960083" w:after="0.000000" w:line="209.039917" w:lineRule="exact"/>
                          <w:ind w:firstLine="0.000000" w:left="720.500183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skai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š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anas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stē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p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refi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5"/>
                          </w:rPr>
                          <w:t>k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su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: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1.679993" w:after="0.000000" w:line="199.440002" w:lineRule="exact"/>
                          <w:ind w:firstLine="0.000000" w:left="2161.100098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Kilo-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1000 reiz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āk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;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96.160583" w:after="0.000000" w:line="208.320007" w:lineRule="exact"/>
                          <w:ind w:firstLine="0.000000" w:left="2161.100098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Me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2"/>
                          </w:rPr>
                          <w:t>g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-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1 000 000 reizes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9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rāk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;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1.679993" w:after="0.000000" w:line="208.320007" w:lineRule="exact"/>
                          <w:ind w:firstLine="0.000000" w:left="2161.100098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Gi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ga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-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1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1 000 000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000 reizes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50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āk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.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426.678772" w:after="0.000000" w:line="208.320007" w:lineRule="exact"/>
                          <w:ind w:firstLine="0.000000" w:left="0.000000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Pēdējo divu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d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smi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adu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1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ikā kopē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j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ā in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eta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ik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me ir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pied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z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īvoju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i 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rauju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iz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i.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Va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rāk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6.681519" w:after="0.000000" w:line="208.319702" w:lineRule="exact"/>
                          <w:ind w:firstLine="0.000000" w:left="0.000000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nekā 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2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5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3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2"/>
                          </w:rPr>
                          <w:t>g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adiem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1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1"/>
                          </w:rPr>
                          <w:t>1992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.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adā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lo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b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e in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eta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tīkli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ņ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ēma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aptuve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5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100 GB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5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satiks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2.080078" w:after="0.000000" w:line="208.319702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dienā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. Desmit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lāk,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50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1"/>
                          </w:rPr>
                          <w:t>2002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.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ā,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lo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b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ālā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int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er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neta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iksme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snie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za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55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100 gigabaitus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78.760376" w:after="0.000000" w:line="216.239624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ekundē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(GB / sekundē).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1"/>
                          </w:rPr>
                          <w:t>2017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.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o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bā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ā 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ter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a 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tiks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e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iedz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va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rāk ne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k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57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45 000 G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B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6.680298" w:after="0.000000" w:line="208.319702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sekundē.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abu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7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j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ts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ska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s 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r vē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iska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j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em kri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ijiem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iecīb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uz kopējo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nte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neta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1.680298" w:after="0.000000" w:line="208.319702" w:lineRule="exact"/>
                          <w:ind w:firstLine="0.000000" w:left="0.000000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datpl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smu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1"/>
                          </w:rPr>
                          <w:t>(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0563C1"/>
                            <w:position w:val="0"/>
                            <w:spacing w:val="0"/>
                          </w:rPr>
                          <w:t>C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0563C1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0563C1"/>
                            <w:position w:val="0"/>
                            <w:spacing w:val="0"/>
                          </w:rPr>
                          <w:t>sco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)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.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5145.839844" w:after="0.000000" w:line="286.560059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36"/>
                            <w:szCs w:val="36"/>
                            <w:color w:val="808080"/>
                            <w:position w:val="0"/>
                            <w:spacing w:val="0"/>
                          </w:rPr>
                          <w:t xml:space="preserve">DATU PĀRRAIDES</w:t>
                        </w:r>
                        <w:r>
                          <w:rPr>
                            <w:rFonts w:cs="Calibri" w:ascii="Calibri" w:hAnsi="Calibri" w:eastAsia="Calibri"/>
                            <w:sz w:val="36"/>
                            <w:szCs w:val="36"/>
                            <w:color w:val="808080"/>
                            <w:position w:val="0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36"/>
                            <w:szCs w:val="36"/>
                            <w:color w:val="808080"/>
                            <w:position w:val="0"/>
                            <w:spacing w:val="3"/>
                          </w:rPr>
                          <w:t>P</w:t>
                        </w:r>
                        <w:r>
                          <w:rPr>
                            <w:rFonts w:cs="Calibri" w:ascii="Calibri" w:hAnsi="Calibri" w:eastAsia="Calibri"/>
                            <w:sz w:val="36"/>
                            <w:szCs w:val="36"/>
                            <w:color w:val="808080"/>
                            <w:position w:val="0"/>
                            <w:spacing w:val="0"/>
                          </w:rPr>
                          <w:t>IEMĒRS</w:t>
                        </w:r>
                        <w:r>
                          <w:rPr>
                            <w:rFonts w:cs="Calibri" w:ascii="Calibri" w:hAnsi="Calibri" w:eastAsia="Calibri"/>
                            <w:sz w:val="36"/>
                            <w:szCs w:val="36"/>
                            <w:color w:val="808080"/>
                            <w:position w:val="0"/>
                            <w:spacing w:val="0"/>
                          </w:rPr>
                          <w:t>: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150.999756" w:after="0.000000" w:line="213.601074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1MB l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elu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d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atu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apjomu caur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time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k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ļa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umu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7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r 1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mb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t/s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trumu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5"/>
                          </w:rPr>
                          <w:t>v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ar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7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sūtīt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8,4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sekund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: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379.079590" w:after="0.000000" w:line="205.920410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1Me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B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its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=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10485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3"/>
                          </w:rPr>
                          <w:t>7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6 Baiti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=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10485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3"/>
                          </w:rPr>
                          <w:t>7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6 * 8 biti =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5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83886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3"/>
                          </w:rPr>
                          <w:t>0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8 bit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.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371.398926" w:after="0.000000" w:line="213.601074" w:lineRule="exact"/>
                          <w:ind w:firstLine="0.000000" w:left="0.000000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Pārsūtot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1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3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mb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t/s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ātru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5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= 1 000 000 biti sekun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4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ē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1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pā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sūt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ša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lai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5"/>
                          </w:rPr>
                          <w:t>k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būs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7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8388608 / 1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3"/>
                          </w:rPr>
                          <w:t>0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00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3"/>
                          </w:rPr>
                          <w:t>0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00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9.478760" w:after="0.000000" w:line="165.119629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= 8,3886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3"/>
                          </w:rPr>
                          <w:t>0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8 sekundes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.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1064.820557" w:after="0.000000" w:line="155.279541" w:lineRule="exact"/>
                          <w:ind w:firstLine="0.000000" w:left="9243.900391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9</w:t>
                        </w:r>
                      </w:p>
                    </w:tc>
                  </w:tr>
                </w:tbl>
              </w:txbxContent>
            </v:textbox>
          </v:shape>
        </w:pict>
      </w:r>
    </w:p>
    <w:p>
      <w:r>
        <w:pict>
          <v:shape type="#_x0000_t75" style="position:absolute;margin-left:0.00pt;margin-top:0.00pt;width:612.00pt;height:792.00pt;z-index:-251661304;mso-position-horizontal-relative:page;mso-position-vertical-relative:page">
            <v:imagedata o:title="" r:id="rID60000"/>
          </v:shape>
        </w:pict>
      </w:r>
      <w:r>
        <w:pict>
          <v:shape type="#_x0000_t75" style="position:absolute;margin-left:90.00pt;margin-top:136.00pt;width:402.00pt;height:62.00pt;z-index:-251661303;mso-position-horizontal-relative:page;mso-position-vertical-relative:page">
            <v:imagedata o:title="" r:id="rID60001"/>
          </v:shape>
        </w:pict>
      </w:r>
      <w:r>
        <w:pict>
          <v:shape type="#_x0000_t75" style="position:absolute;margin-left:158.00pt;margin-top:575.00pt;width:200.00pt;height:134.00pt;z-index:-251661302;mso-position-horizontal-relative:page;mso-position-vertical-relative:page">
            <v:imagedata o:title="" r:id="rID60002"/>
          </v:shape>
        </w:pict>
      </w:r>
      <w:r>
        <w:pict>
          <v:shape type="#_x0000_t75" style="position:absolute;margin-left:241.00pt;margin-top:237.00pt;width:136.00pt;height:116.00pt;z-index:-251661301;mso-position-horizontal-relative:page;mso-position-vertical-relative:page">
            <v:imagedata o:title="" r:id="rID60003"/>
          </v:shape>
        </w:pict>
      </w:r>
      <w:r>
        <w:pict>
          <v:shape type="#_x0000_t75" style="position:absolute;margin-left:453.00pt;margin-top:105.00pt;width:62.00pt;height:75.00pt;z-index:-251661300;mso-position-horizontal-relative:page;mso-position-vertical-relative:page">
            <v:imagedata o:title="" r:id="rID60004"/>
          </v:shape>
        </w:pict>
      </w:r>
    </w:p>
    <w:p>
      <w:pPr>
        <w:sectPr>
          <w:pgSz w:w="12240" w:h="16240"/>
          <w:pgMar w:top="0" w:bottom="0" w:left="0" w:right="0"/>
        </w:sectPr>
      </w:pPr>
    </w:p>
    <w:p>
      <w:pPr>
        <w:spacing w:line="14" w:lineRule="exact"/>
      </w:pPr>
      <w:r>
        <w:rPr>
          <w:noProof/>
        </w:rPr>
        <w:pict>
          <v:shapetype coordsize="21600,21600" id="_x0000_t202" o:spt="202" path="m,l,21600r21600,l21600,xe">
            <v:stroke joinstyle="miter"/>
            <v:path gradientshapeok="t" o:connecttype="rect"/>
          </v:shapetype>
          <v:shape type="#_x0000_t202" alt="" filled="f" stroked="f" style="position:absolute;text-align:left;mso-wrap-style:square;mso-wrap-edited:f;mso-width-percent:0;mso-height-percent:0;mso-width-percent:0;mso-height-percent:0;left:0;margin-left:189.83pt;margin-top:352.10pt;width:239.35pt;height:205.82pt;z-index:251664384;visibility:visible;mso-position-horizontal:absolute;mso-position-horizontal-relative:page;mso-position-vertical:absolute;mso-position-vertical-relative:page;v-text-anchor:top">
            <v:textbox inset="0,0,0,0">
              <w:txbxContent>
                <w:tbl>
                  <w:tblPr w:jc="bothSides">
                    <w:tblW w:w="0.000000" w:type="auto"/>
                    <w:tblLayout w:type="fixed"/>
                  </w:tblPr>
                  <w:tblGrid>
                    <w:gridCol w:w="1455"/>
                    <w:gridCol w:w="3292"/>
                  </w:tblGrid>
                  <w:tr>
                    <w:trPr w:jc="start">
                      <w:trHeight w:hRule="exact" w:val="590.500488"/>
                    </w:trPr>
                    <w:tc>
                      <w:tcPr>
                        <w:shd w:fill="F2F2F2" w:color="auto" w:val="clear"/>
                        <w:tcMar>
                          <w:top w:w="6.389038" w:type="nil"/>
                          <w:start w:w="3.000015" w:type="nil"/>
                          <w:bottom w:w="14.880005" w:type="nil"/>
                          <w:end w:w="44.762039" w:type="nil"/>
                        </w:tcMar>
                        <w:tcBorders>
                          <w:top w:color="F2F2F2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127.780762" w:after="0.000000" w:line="165.119629" w:lineRule="exact"/>
                          <w:ind w:firstLine="0.000000" w:left="60.000305" w:right="0.000000"/>
                        </w:pP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Gads</w:t>
                        </w:r>
                      </w:p>
                    </w:tc>
                    <w:tc>
                      <w:tcPr>
                        <w:shd w:fill="F2F2F2" w:color="auto" w:val="clear"/>
                        <w:tcMar>
                          <w:top w:w="6.245026" w:type="nil"/>
                          <w:start w:w="7.499969" w:type="nil"/>
                          <w:bottom w:w="14.880005" w:type="nil"/>
                          <w:end w:w="21.719879" w:type="nil"/>
                        </w:tcMar>
                        <w:tcBorders>
                          <w:top w:color="F2F2F2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124.900513" w:after="0.000000" w:line="167.999878" w:lineRule="exact"/>
                          <w:ind w:firstLine="0.000000" w:left="149.999390" w:right="0.000000"/>
                        </w:pP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Glob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-3"/>
                          </w:rPr>
                          <w:t>ā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lā I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-3"/>
                          </w:rPr>
                          <w:t>n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terneta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Sa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iksm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e</w:t>
                        </w:r>
                      </w:p>
                    </w:tc>
                  </w:tr>
                  <w:tr>
                    <w:trPr w:jc="start">
                      <w:trHeight w:hRule="exact" w:val="594.999390"/>
                    </w:trPr>
                    <w:tc>
                      <w:tcPr>
                        <w:tcMar>
                          <w:top w:w="6.820007" w:type="nil"/>
                          <w:start w:w="3.000015" w:type="nil"/>
                          <w:bottom w:w="15.165955" w:type="nil"/>
                          <w:end w:w="45.686035" w:type="nil"/>
                        </w:tcMar>
                        <w:tcBorders>
                          <w:top w:color="CCCCCC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136.400146" w:after="0.000000" w:line="155.280151" w:lineRule="exact"/>
                          <w:ind w:firstLine="0.000000" w:left="60.000305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1992</w:t>
                        </w:r>
                      </w:p>
                    </w:tc>
                    <w:tc>
                      <w:tcPr>
                        <w:tcMar>
                          <w:top w:w="0.000000" w:type="nil"/>
                          <w:start w:w="7.499969" w:type="nil"/>
                          <w:bottom w:w="0.000000" w:type="nil"/>
                          <w:end w:w="83.123932" w:type="nil"/>
                        </w:tcMar>
                        <w:tcBorders>
                          <w:top w:color="CCCCCC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127.280273" w:after="0.000000" w:line="205.199585" w:lineRule="exact"/>
                          <w:ind w:firstLine="0.000000" w:left="149.99939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100 GB per day</w:t>
                        </w:r>
                      </w:p>
                    </w:tc>
                  </w:tr>
                  <w:tr>
                    <w:trPr w:jc="start">
                      <w:trHeight w:hRule="exact" w:val="595.600586"/>
                    </w:trPr>
                    <w:tc>
                      <w:tcPr>
                        <w:tcMar>
                          <w:top w:w="6.820007" w:type="nil"/>
                          <w:start w:w="3.000015" w:type="nil"/>
                          <w:bottom w:w="15.196014" w:type="nil"/>
                          <w:end w:w="45.686035" w:type="nil"/>
                        </w:tcMar>
                        <w:tcBorders>
                          <w:top w:color="CCCCCC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136.400146" w:after="0.000000" w:line="155.280151" w:lineRule="exact"/>
                          <w:ind w:firstLine="0.000000" w:left="60.000305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1997</w:t>
                        </w:r>
                      </w:p>
                    </w:tc>
                    <w:tc>
                      <w:tcPr>
                        <w:tcMar>
                          <w:top w:w="6.328003" w:type="nil"/>
                          <w:start w:w="7.499969" w:type="nil"/>
                          <w:bottom w:w="13.156036" w:type="nil"/>
                          <w:end w:w="77.531921" w:type="nil"/>
                        </w:tcMar>
                        <w:tcBorders>
                          <w:top w:color="CCCCCC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126.560059" w:after="0.000000" w:line="205.919800" w:lineRule="exact"/>
                          <w:ind w:firstLine="0.000000" w:left="149.99939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100 GB per hou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r</w:t>
                        </w:r>
                      </w:p>
                    </w:tc>
                  </w:tr>
                  <w:tr>
                    <w:trPr w:jc="start">
                      <w:trHeight w:hRule="exact" w:val="484.999390"/>
                    </w:trPr>
                    <w:tc>
                      <w:tcPr>
                        <w:tcMar>
                          <w:top w:w="0.000000" w:type="nil"/>
                          <w:start w:w="3.000015" w:type="nil"/>
                          <w:bottom w:w="0.000000" w:type="nil"/>
                          <w:end w:w="45.686035" w:type="nil"/>
                        </w:tcMar>
                        <w:tcBorders>
                          <w:top w:color="CCCCCC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136.400146" w:after="0.000000" w:line="155.280151" w:lineRule="exact"/>
                          <w:ind w:firstLine="0.000000" w:left="60.000305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2002</w:t>
                        </w:r>
                      </w:p>
                    </w:tc>
                    <w:tc>
                      <w:tcPr>
                        <w:tcMar>
                          <w:top w:w="0.000000" w:type="nil"/>
                          <w:start w:w="7.499969" w:type="nil"/>
                          <w:bottom w:w="0.000000" w:type="nil"/>
                          <w:end w:w="65.939941" w:type="nil"/>
                        </w:tcMar>
                        <w:tcBorders>
                          <w:top w:color="CCCCCC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127.280273" w:after="0.000000" w:line="205.199585" w:lineRule="exact"/>
                          <w:ind w:firstLine="0.000000" w:left="149.99939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100 GB per second</w:t>
                        </w:r>
                      </w:p>
                    </w:tc>
                  </w:tr>
                  <w:tr>
                    <w:trPr w:jc="start">
                      <w:trHeight w:hRule="exact" w:val="700.000000"/>
                    </w:trPr>
                    <w:tc>
                      <w:tcPr>
                        <w:tcMar>
                          <w:top w:w="0.000000" w:type="nil"/>
                          <w:start w:w="3.000015" w:type="nil"/>
                          <w:bottom w:w="0.000000" w:type="nil"/>
                          <w:end w:w="45.686035" w:type="nil"/>
                        </w:tcMar>
                        <w:tcBorders>
                          <w:top w:color="CCCCCC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241.400757" w:after="0.000000" w:line="155.280151" w:lineRule="exact"/>
                          <w:ind w:firstLine="0.000000" w:left="60.000305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2007</w:t>
                        </w:r>
                      </w:p>
                    </w:tc>
                    <w:tc>
                      <w:tcPr>
                        <w:tcMar>
                          <w:top w:w="0.000000" w:type="nil"/>
                          <w:start w:w="7.499969" w:type="nil"/>
                          <w:bottom w:w="0.000000" w:type="nil"/>
                          <w:end w:w="56.951935" w:type="nil"/>
                        </w:tcMar>
                        <w:tcBorders>
                          <w:top w:color="CCCCCC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232.280884" w:after="0.000000" w:line="205.199585" w:lineRule="exact"/>
                          <w:ind w:firstLine="0.000000" w:left="149.99939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2,000 GB per second</w:t>
                        </w:r>
                      </w:p>
                    </w:tc>
                  </w:tr>
                  <w:tr>
                    <w:trPr w:jc="start">
                      <w:trHeight w:hRule="exact" w:val="590.399780"/>
                    </w:trPr>
                    <w:tc>
                      <w:tcPr>
                        <w:tcMar>
                          <w:top w:w="6.820038" w:type="nil"/>
                          <w:start w:w="3.000015" w:type="nil"/>
                          <w:bottom w:w="14.935974" w:type="nil"/>
                          <w:end w:w="45.686035" w:type="nil"/>
                        </w:tcMar>
                        <w:tcBorders>
                          <w:top w:color="CCCCCC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136.400757" w:after="0.000000" w:line="155.279541" w:lineRule="exact"/>
                          <w:ind w:firstLine="0.000000" w:left="60.000305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2017</w:t>
                        </w:r>
                      </w:p>
                    </w:tc>
                    <w:tc>
                      <w:tcPr>
                        <w:tcMar>
                          <w:top w:w="6.364044" w:type="nil"/>
                          <w:start w:w="7.499969" w:type="nil"/>
                          <w:bottom w:w="12.895935" w:type="nil"/>
                          <w:end w:w="50.951935" w:type="nil"/>
                        </w:tcMar>
                        <w:tcBorders>
                          <w:top w:color="CCCCCC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127.280884" w:after="0.000000" w:line="205.200195" w:lineRule="exact"/>
                          <w:ind w:firstLine="0.000000" w:left="149.99939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46,600 GB per second</w:t>
                        </w:r>
                      </w:p>
                    </w:tc>
                  </w:tr>
                  <w:tr>
                    <w:trPr w:jc="start">
                      <w:trHeight w:hRule="exact" w:val="520.000000"/>
                    </w:trPr>
                    <w:tc>
                      <w:tcPr>
                        <w:tcMar>
                          <w:top w:w="0.000000" w:type="nil"/>
                          <w:start w:w="3.000015" w:type="nil"/>
                          <w:bottom w:w="0.000000" w:type="nil"/>
                          <w:end w:w="45.686035" w:type="nil"/>
                        </w:tcMar>
                        <w:tcBorders>
                          <w:top w:color="CCCCCC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136.400146" w:after="0.000000" w:line="155.279541" w:lineRule="exact"/>
                          <w:ind w:firstLine="0.000000" w:left="60.000305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2022</w:t>
                        </w:r>
                      </w:p>
                    </w:tc>
                    <w:tc>
                      <w:tcPr>
                        <w:tcMar>
                          <w:top w:w="0.000000" w:type="nil"/>
                          <w:start w:w="7.499969" w:type="nil"/>
                          <w:bottom w:w="0.000000" w:type="nil"/>
                          <w:end w:w="44.711945" w:type="nil"/>
                        </w:tcMar>
                        <w:tcBorders>
                          <w:top w:color="CCCCCC" w:space="0" w:sz="8" w:val="single"/>
                          <w:left w:color="CCCCCC" w:space="0" w:sz="8" w:val="single"/>
                          <w:bottom w:color="CCCCCC" w:space="0" w:sz="8" w:val="single"/>
                          <w:right w:color="CCCCCC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127.280273" w:after="0.000000" w:line="205.200195" w:lineRule="exact"/>
                          <w:ind w:firstLine="0.000000" w:left="149.99939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150,7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3"/>
                          </w:rPr>
                          <w:t>0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0 GB per second</w:t>
                        </w:r>
                      </w:p>
                    </w:tc>
                  </w:tr>
                </w:tbl>
              </w:txbxContent>
            </v:textbox>
          </v:shape>
        </w:pict>
      </w:r>
    </w:p>
    <w:p>
      <w:pPr>
        <w:spacing w:line="14" w:lineRule="exact"/>
      </w:pPr>
      <w:r>
        <w:rPr>
          <w:noProof/>
        </w:rPr>
        <w:pict>
          <v:shapetype coordsize="21600,21600" id="_x0000_t202" o:spt="202" path="m,l,21600r21600,l21600,xe">
            <v:stroke joinstyle="miter"/>
            <v:path gradientshapeok="t" o:connecttype="rect"/>
          </v:shapetype>
          <v:shape type="#_x0000_t202" alt="" filled="f" stroked="f" style="position:absolute;text-align:left;mso-wrap-style:square;mso-wrap-edited:f;mso-width-percent:0;mso-height-percent:0;mso-width-percent:0;mso-height-percent:0;left:0;margin-left:72.02pt;margin-top:40.17pt;width:472.28pt;height:715.89pt;z-index:251664384;visibility:visible;mso-position-horizontal:absolute;mso-position-horizontal-relative:page;mso-position-vertical:absolute;mso-position-vertical-relative:page;v-text-anchor:top">
            <v:textbox inset="0,0,0,0">
              <w:txbxContent>
                <w:tbl>
                  <w:tblPr w:jc="bothSides">
                    <w:tblW w:w="0.000000" w:type="auto"/>
                    <w:tblLayout w:type="fixed"/>
                  </w:tblPr>
                  <w:tblGrid>
                    <w:gridCol w:w="9406"/>
                  </w:tblGrid>
                  <w:tr>
                    <w:trPr w:jc="start">
                      <w:trHeight w:hRule="exact" w:val="14277.860352"/>
                    </w:trPr>
                    <w:tc>
                      <w:tcPr>
                        <w:tcMar>
                          <w:top w:w="0.000000" w:type="nil"/>
                          <w:start w:w="0.000000" w:type="nil"/>
                          <w:bottom w:w="0.000000" w:type="nil"/>
                          <w:end w:w="0.000000" w:type="nil"/>
                        </w:tcMar>
                        <w:tcW w:w="9405.581055" w:type="dxa"/>
                      </w:tcPr>
                      <w:p>
                        <w:pPr w:jc="Left">
                          <w:autoSpaceDE w:val="0"/>
                          <w:autoSpaceDN w:val="0"/>
                          <w:spacing w:before="0.000000" w:after="0.000000" w:line="231.839981" w:lineRule="exact"/>
                          <w:ind w:firstLine="0.000000" w:left="2071.100098" w:right="0.000000"/>
                        </w:pP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C0"/>
                            <w:position w:val="0"/>
                            <w:spacing w:val="0"/>
                          </w:rPr>
                          <w:t>INFO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C0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C0"/>
                            <w:position w:val="0"/>
                            <w:spacing w:val="0"/>
                          </w:rPr>
                          <w:t>MACIJ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C0"/>
                            <w:position w:val="0"/>
                            <w:spacing w:val="-2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C0"/>
                            <w:position w:val="0"/>
                            <w:spacing w:val="0"/>
                          </w:rPr>
                          <w:t xml:space="preserve">S TEHNOLOĢIJAS PAM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C0"/>
                            <w:position w:val="0"/>
                            <w:spacing w:val="3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C0"/>
                            <w:position w:val="0"/>
                            <w:spacing w:val="0"/>
                          </w:rPr>
                          <w:t>TJD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C0"/>
                            <w:position w:val="0"/>
                            <w:spacing w:val="3"/>
                          </w:rPr>
                          <w:t>ZE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C0"/>
                            <w:position w:val="0"/>
                            <w:spacing w:val="0"/>
                          </w:rPr>
                          <w:t>N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C0"/>
                            <w:position w:val="0"/>
                            <w:spacing w:val="0"/>
                          </w:rPr>
                          <w:t>I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466.760010" w:after="0.000000" w:line="286.559906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36"/>
                            <w:szCs w:val="36"/>
                            <w:color w:val="808080"/>
                            <w:position w:val="0"/>
                            <w:spacing w:val="0"/>
                          </w:rPr>
                          <w:t>DATU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69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36"/>
                            <w:szCs w:val="36"/>
                            <w:color w:val="808080"/>
                            <w:position w:val="0"/>
                            <w:spacing w:val="0"/>
                          </w:rPr>
                          <w:t>PLŪSMA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166.280060" w:after="0.000000" w:line="208.320007" w:lineRule="exact"/>
                          <w:ind w:firstLine="0.000000" w:left="360.000000" w:right="0.000000"/>
                        </w:pPr>
                        <w:r>
                          <w:rPr>
                            <w:rFonts w:cs="SymbolMT" w:ascii="SymbolMT" w:hAnsi="SymbolMT" w:eastAsia="SymbolMT"/>
                            <w:sz w:val="24"/>
                            <w:szCs w:val="24"/>
                            <w:position w:val="0"/>
                            <w:spacing w:val="0"/>
                          </w:rPr>
                          <w:t>•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240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Datu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5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pl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3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,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emē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1"/>
                          </w:rPr>
                          <w:t>am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,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Int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rnet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p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5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ē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uma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1"/>
                          </w:rPr>
                          <w:t>u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,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mē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7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bit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5"/>
                          </w:rPr>
                          <w:t>o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s (un no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2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tva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inā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aj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ās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52.040405" w:after="0.000000" w:line="243.359985" w:lineRule="exact"/>
                          <w:ind w:firstLine="0.000000" w:left="720.500183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lie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āka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j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9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rvie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īb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3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) sekun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1"/>
                          </w:rPr>
                          <w:t>ē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: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b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it/s;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bp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.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3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Sī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ērv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nība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o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1"/>
                          </w:rPr>
                          <w:t>rāda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, cik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infor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ācij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bi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i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iek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1.679993" w:after="0.000000" w:line="208.319855" w:lineRule="exact"/>
                          <w:ind w:firstLine="0.000000" w:left="720.500183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saņem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,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o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idī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vai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ādā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l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aika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ībā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–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seku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1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ē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.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390.960083" w:after="0.000000" w:line="209.039917" w:lineRule="exact"/>
                          <w:ind w:firstLine="0.000000" w:left="360.000000" w:right="0.000000"/>
                        </w:pPr>
                        <w:r>
                          <w:rPr>
                            <w:rFonts w:cs="SymbolMT" w:ascii="SymbolMT" w:hAnsi="SymbolMT" w:eastAsia="SymbolMT"/>
                            <w:sz w:val="24"/>
                            <w:szCs w:val="24"/>
                            <w:position w:val="0"/>
                            <w:spacing w:val="0"/>
                          </w:rPr>
                          <w:t>•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240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Pretēji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atm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nās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3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mēr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ienī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b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ām,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1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ātru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šanā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iz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ma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nto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5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dicion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los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9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ecim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5.960083" w:after="0.000000" w:line="209.039917" w:lineRule="exact"/>
                          <w:ind w:firstLine="0.000000" w:left="720.500183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skai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š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anas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stē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p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refi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5"/>
                          </w:rPr>
                          <w:t>k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su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: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1.679993" w:after="0.000000" w:line="199.440002" w:lineRule="exact"/>
                          <w:ind w:firstLine="0.000000" w:left="2161.100098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Kilo-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1000 reiz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āk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;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96.160583" w:after="0.000000" w:line="208.320007" w:lineRule="exact"/>
                          <w:ind w:firstLine="0.000000" w:left="2161.100098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Me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2"/>
                          </w:rPr>
                          <w:t>g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-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1 000 000 reizes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9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rāk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;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1.679993" w:after="0.000000" w:line="208.320007" w:lineRule="exact"/>
                          <w:ind w:firstLine="0.000000" w:left="2161.100098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Gi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ga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-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1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1 000 000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000 reizes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50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āk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.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426.678772" w:after="0.000000" w:line="208.320007" w:lineRule="exact"/>
                          <w:ind w:firstLine="0.000000" w:left="0.000000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Pēdējo divu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d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smi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adu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1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ikā kopē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j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ā in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eta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ik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me ir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pied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z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īvoju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i 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rauju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iz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i.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Va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rāk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6.681519" w:after="0.000000" w:line="208.319702" w:lineRule="exact"/>
                          <w:ind w:firstLine="0.000000" w:left="0.000000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nekā 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2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5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3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2"/>
                          </w:rPr>
                          <w:t>g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adiem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1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1"/>
                          </w:rPr>
                          <w:t>1992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.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adā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lo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b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e in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eta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tīkli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ņ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ēma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aptuve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5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100 GB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5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satiks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2.080078" w:after="0.000000" w:line="208.319702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dienā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. Desmit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lāk,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50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1"/>
                          </w:rPr>
                          <w:t>2002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.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ā,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lo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b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ālā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int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er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neta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iksme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snie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za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55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100 gigabaitus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78.760376" w:after="0.000000" w:line="216.239624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ekundē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(GB / sekundē).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1"/>
                          </w:rPr>
                          <w:t>2017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.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o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bā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ā 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ter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a 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tiks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e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iedz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va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rāk ne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k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57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45 000 G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B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6.680298" w:after="0.000000" w:line="208.319702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sekundē.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abu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7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j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ts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ska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s 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r vē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iska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j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em kri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ijiem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iecīb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uz kopējo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nte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neta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1.680298" w:after="0.000000" w:line="208.319702" w:lineRule="exact"/>
                          <w:ind w:firstLine="0.000000" w:left="0.000000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datpl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smu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1"/>
                          </w:rPr>
                          <w:t>(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0563C1"/>
                            <w:position w:val="0"/>
                            <w:spacing w:val="0"/>
                          </w:rPr>
                          <w:t>C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0563C1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0563C1"/>
                            <w:position w:val="0"/>
                            <w:spacing w:val="0"/>
                          </w:rPr>
                          <w:t>sco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)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.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5145.839844" w:after="0.000000" w:line="286.560059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36"/>
                            <w:szCs w:val="36"/>
                            <w:color w:val="808080"/>
                            <w:position w:val="0"/>
                            <w:spacing w:val="0"/>
                          </w:rPr>
                          <w:t xml:space="preserve">DATU PARRAIDES</w:t>
                        </w:r>
                        <w:r>
                          <w:rPr>
                            <w:rFonts w:cs="Calibri" w:ascii="Calibri" w:hAnsi="Calibri" w:eastAsia="Calibri"/>
                            <w:sz w:val="36"/>
                            <w:szCs w:val="36"/>
                            <w:color w:val="808080"/>
                            <w:position w:val="0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36"/>
                            <w:szCs w:val="36"/>
                            <w:color w:val="808080"/>
                            <w:position w:val="0"/>
                            <w:spacing w:val="3"/>
                          </w:rPr>
                          <w:t>P</w:t>
                        </w:r>
                        <w:r>
                          <w:rPr>
                            <w:rFonts w:cs="Calibri" w:ascii="Calibri" w:hAnsi="Calibri" w:eastAsia="Calibri"/>
                            <w:sz w:val="36"/>
                            <w:szCs w:val="36"/>
                            <w:color w:val="808080"/>
                            <w:position w:val="0"/>
                            <w:spacing w:val="0"/>
                          </w:rPr>
                          <w:t>IEMERS</w:t>
                        </w:r>
                        <w:r>
                          <w:rPr>
                            <w:rFonts w:cs="Calibri" w:ascii="Calibri" w:hAnsi="Calibri" w:eastAsia="Calibri"/>
                            <w:sz w:val="36"/>
                            <w:szCs w:val="36"/>
                            <w:color w:val="808080"/>
                            <w:position w:val="0"/>
                            <w:spacing w:val="0"/>
                          </w:rPr>
                          <w:t>: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150.999756" w:after="0.000000" w:line="213.601074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1MB l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elu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d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atu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apjomu caur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time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k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ļa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umu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7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r 1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mb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t/s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trumu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5"/>
                          </w:rPr>
                          <w:t>v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ar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7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sūtīt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8,4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sekund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: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379.079590" w:after="0.000000" w:line="205.920410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1Me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B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its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=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10485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3"/>
                          </w:rPr>
                          <w:t>7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6 Baiti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=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10485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3"/>
                          </w:rPr>
                          <w:t>7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6 * 8 biti =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5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83886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3"/>
                          </w:rPr>
                          <w:t>0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8 bit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.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371.398926" w:after="0.000000" w:line="213.601074" w:lineRule="exact"/>
                          <w:ind w:firstLine="0.000000" w:left="0.000000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Pārsūtot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1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3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mb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t/s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ātru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5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= 1 000 000 biti sekun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4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ē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1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pā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sūt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ša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lai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5"/>
                          </w:rPr>
                          <w:t>k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būs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7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8388608 / 1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3"/>
                          </w:rPr>
                          <w:t>0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00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3"/>
                          </w:rPr>
                          <w:t>0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00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9.478760" w:after="0.000000" w:line="165.119629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= 8,3886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3"/>
                          </w:rPr>
                          <w:t>0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8 sekundes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.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1064.820557" w:after="0.000000" w:line="155.279541" w:lineRule="exact"/>
                          <w:ind w:firstLine="0.000000" w:left="9243.900391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9</w:t>
                        </w:r>
                      </w:p>
                    </w:tc>
                  </w:tr>
                </w:tbl>
              </w:txbxContent>
            </v:textbox>
          </v:shape>
        </w:pict>
      </w:r>
    </w:p>
    <w:p>
      <w:r>
        <w:pict>
          <v:shape type="#_x0000_t75" style="position:absolute;margin-left:0.00pt;margin-top:0.00pt;width:612.00pt;height:792.00pt;z-index:-251661304;mso-position-horizontal-relative:page;mso-position-vertical-relative:page">
            <v:imagedata o:title="" r:id="rID70000"/>
          </v:shape>
        </w:pict>
      </w:r>
      <w:r>
        <w:pict>
          <v:shape type="#_x0000_t75" style="position:absolute;margin-left:90.00pt;margin-top:136.00pt;width:402.00pt;height:62.00pt;z-index:-251661303;mso-position-horizontal-relative:page;mso-position-vertical-relative:page">
            <v:imagedata o:title="" r:id="rID70001"/>
          </v:shape>
        </w:pict>
      </w:r>
      <w:r>
        <w:pict>
          <v:shape type="#_x0000_t75" style="position:absolute;margin-left:209.00pt;margin-top:80.00pt;width:194.00pt;height:130.00pt;z-index:-251661302;mso-position-horizontal-relative:page;mso-position-vertical-relative:page">
            <v:imagedata o:title="" r:id="rID70002"/>
          </v:shape>
        </w:pict>
      </w:r>
      <w:r>
        <w:pict>
          <v:shape type="#_x0000_t75" style="position:absolute;margin-left:241.00pt;margin-top:237.00pt;width:136.00pt;height:116.00pt;z-index:-251661301;mso-position-horizontal-relative:page;mso-position-vertical-relative:page">
            <v:imagedata o:title="" r:id="rID70003"/>
          </v:shape>
        </w:pict>
      </w:r>
      <w:r>
        <w:pict>
          <v:shape type="#_x0000_t75" style="position:absolute;margin-left:500.00pt;margin-top:327.00pt;width:62.00pt;height:75.00pt;z-index:-251661300;mso-position-horizontal-relative:page;mso-position-vertical-relative:page">
            <v:imagedata o:title="" r:id="rID70004"/>
          </v:shape>
        </w:pict>
      </w:r>
    </w:p>
    <w:p>
      <w:pPr>
        <w:sectPr>
          <w:pgSz w:w="12240" w:h="16240"/>
          <w:pgMar w:top="0" w:bottom="0" w:left="0" w:right="0"/>
        </w:sectPr>
      </w:pPr>
    </w:p>
    <w:p>
      <w:pPr>
        <w:spacing w:line="14" w:lineRule="exact"/>
      </w:pPr>
      <w:r>
        <w:rPr>
          <w:noProof/>
        </w:rPr>
        <w:pict>
          <v:shapetype coordsize="21600,21600" id="_x0000_t202" o:spt="202" path="m,l,21600r21600,l21600,xe">
            <v:stroke joinstyle="miter"/>
            <v:path gradientshapeok="t" o:connecttype="rect"/>
          </v:shapetype>
          <v:shape type="#_x0000_t202" alt="" filled="f" stroked="f" style="position:absolute;text-align:left;mso-wrap-style:square;mso-wrap-edited:f;mso-width-percent:0;mso-height-percent:0;mso-width-percent:0;mso-height-percent:0;left:0;margin-left:189.83pt;margin-top:352.10pt;width:239.35pt;height:205.82pt;z-index:251664384;visibility:visible;mso-position-horizontal:absolute;mso-position-horizontal-relative:page;mso-position-vertical:absolute;mso-position-vertical-relative:page;v-text-anchor:top">
            <v:textbox inset="0,0,0,0">
              <w:txbxContent>
                <w:tbl>
                  <w:tblPr w:jc="bothSides">
                    <w:tblW w:w="0.000000" w:type="auto"/>
                    <w:tblLayout w:type="fixed"/>
                  </w:tblPr>
                  <w:tblGrid>
                    <w:gridCol w:w="1455"/>
                    <w:gridCol w:w="3292"/>
                  </w:tblGrid>
                  <w:tr>
                    <w:trPr w:jc="start">
                      <w:trHeight w:hRule="exact" w:val="590.502319"/>
                    </w:trPr>
                    <w:tc>
                      <w:tcPr>
                        <w:shd w:fill="F2F2F2" w:color="auto" w:val="clear"/>
                        <w:tcMar>
                          <w:top w:w="6.389130" w:type="nil"/>
                          <w:start w:w="3.000015" w:type="nil"/>
                          <w:bottom w:w="14.880005" w:type="nil"/>
                          <w:end w:w="44.762039" w:type="nil"/>
                        </w:tcMar>
                        <w:tcBorders>
                          <w:top w:color="F2F2F2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127.782593" w:after="0.000000" w:line="165.119629" w:lineRule="exact"/>
                          <w:ind w:firstLine="0.000000" w:left="60.000305" w:right="0.000000"/>
                        </w:pP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Gads</w:t>
                        </w:r>
                      </w:p>
                    </w:tc>
                    <w:tc>
                      <w:tcPr>
                        <w:shd w:fill="F2F2F2" w:color="auto" w:val="clear"/>
                        <w:tcMar>
                          <w:top w:w="6.245117" w:type="nil"/>
                          <w:start w:w="7.499969" w:type="nil"/>
                          <w:bottom w:w="14.880005" w:type="nil"/>
                          <w:end w:w="21.719879" w:type="nil"/>
                        </w:tcMar>
                        <w:tcBorders>
                          <w:top w:color="F2F2F2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124.902344" w:after="0.000000" w:line="167.999878" w:lineRule="exact"/>
                          <w:ind w:firstLine="0.000000" w:left="149.999390" w:right="0.000000"/>
                        </w:pP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Glob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-3"/>
                          </w:rPr>
                          <w:t>ā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lā I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-3"/>
                          </w:rPr>
                          <w:t>n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terneta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Sa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iksm</w:t>
                        </w:r>
                        <w:r>
                          <w:rPr>
                            <w:b/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e</w:t>
                        </w:r>
                      </w:p>
                    </w:tc>
                  </w:tr>
                  <w:tr>
                    <w:trPr w:jc="start">
                      <w:trHeight w:hRule="exact" w:val="594.997559"/>
                    </w:trPr>
                    <w:tc>
                      <w:tcPr>
                        <w:tcMar>
                          <w:top w:w="6.820007" w:type="nil"/>
                          <w:start w:w="3.000015" w:type="nil"/>
                          <w:bottom w:w="15.165863" w:type="nil"/>
                          <w:end w:w="45.686035" w:type="nil"/>
                        </w:tcMar>
                        <w:tcBorders>
                          <w:top w:color="CBCBCB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136.400146" w:after="0.000000" w:line="155.280151" w:lineRule="exact"/>
                          <w:ind w:firstLine="0.000000" w:left="60.000305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1992</w:t>
                        </w:r>
                      </w:p>
                    </w:tc>
                    <w:tc>
                      <w:tcPr>
                        <w:tcMar>
                          <w:top w:w="0.000000" w:type="nil"/>
                          <w:start w:w="7.499969" w:type="nil"/>
                          <w:bottom w:w="0.000000" w:type="nil"/>
                          <w:end w:w="83.123932" w:type="nil"/>
                        </w:tcMar>
                        <w:tcBorders>
                          <w:top w:color="CBCBCB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127.280273" w:after="0.000000" w:line="205.199585" w:lineRule="exact"/>
                          <w:ind w:firstLine="0.000000" w:left="149.99939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100 GB per day</w:t>
                        </w:r>
                      </w:p>
                    </w:tc>
                  </w:tr>
                  <w:tr>
                    <w:trPr w:jc="start">
                      <w:trHeight w:hRule="exact" w:val="595.600586"/>
                    </w:trPr>
                    <w:tc>
                      <w:tcPr>
                        <w:tcMar>
                          <w:top w:w="6.820007" w:type="nil"/>
                          <w:start w:w="3.000015" w:type="nil"/>
                          <w:bottom w:w="15.196014" w:type="nil"/>
                          <w:end w:w="45.686035" w:type="nil"/>
                        </w:tcMar>
                        <w:tcBorders>
                          <w:top w:color="CBCBCB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136.400146" w:after="0.000000" w:line="155.280151" w:lineRule="exact"/>
                          <w:ind w:firstLine="0.000000" w:left="60.000305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1997</w:t>
                        </w:r>
                      </w:p>
                    </w:tc>
                    <w:tc>
                      <w:tcPr>
                        <w:tcMar>
                          <w:top w:w="6.328003" w:type="nil"/>
                          <w:start w:w="7.499969" w:type="nil"/>
                          <w:bottom w:w="13.156036" w:type="nil"/>
                          <w:end w:w="77.531921" w:type="nil"/>
                        </w:tcMar>
                        <w:tcBorders>
                          <w:top w:color="CBCBCB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126.560059" w:after="0.000000" w:line="205.919800" w:lineRule="exact"/>
                          <w:ind w:firstLine="0.000000" w:left="149.99939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100 GB per hou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r</w:t>
                        </w:r>
                      </w:p>
                    </w:tc>
                  </w:tr>
                  <w:tr>
                    <w:trPr w:jc="start">
                      <w:trHeight w:hRule="exact" w:val="484.999390"/>
                    </w:trPr>
                    <w:tc>
                      <w:tcPr>
                        <w:tcMar>
                          <w:top w:w="0.000000" w:type="nil"/>
                          <w:start w:w="3.000015" w:type="nil"/>
                          <w:bottom w:w="0.000000" w:type="nil"/>
                          <w:end w:w="45.686035" w:type="nil"/>
                        </w:tcMar>
                        <w:tcBorders>
                          <w:top w:color="CBCBCB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136.400146" w:after="0.000000" w:line="155.280151" w:lineRule="exact"/>
                          <w:ind w:firstLine="0.000000" w:left="60.000305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2002</w:t>
                        </w:r>
                      </w:p>
                    </w:tc>
                    <w:tc>
                      <w:tcPr>
                        <w:tcMar>
                          <w:top w:w="0.000000" w:type="nil"/>
                          <w:start w:w="7.499969" w:type="nil"/>
                          <w:bottom w:w="0.000000" w:type="nil"/>
                          <w:end w:w="65.939941" w:type="nil"/>
                        </w:tcMar>
                        <w:tcBorders>
                          <w:top w:color="CBCBCB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127.280273" w:after="0.000000" w:line="205.199585" w:lineRule="exact"/>
                          <w:ind w:firstLine="0.000000" w:left="149.99939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100 GB per second</w:t>
                        </w:r>
                      </w:p>
                    </w:tc>
                  </w:tr>
                  <w:tr>
                    <w:trPr w:jc="start">
                      <w:trHeight w:hRule="exact" w:val="700.000000"/>
                    </w:trPr>
                    <w:tc>
                      <w:tcPr>
                        <w:tcMar>
                          <w:top w:w="0.000000" w:type="nil"/>
                          <w:start w:w="3.000015" w:type="nil"/>
                          <w:bottom w:w="0.000000" w:type="nil"/>
                          <w:end w:w="45.686035" w:type="nil"/>
                        </w:tcMar>
                        <w:tcBorders>
                          <w:top w:color="CBCBCB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241.400757" w:after="0.000000" w:line="155.280151" w:lineRule="exact"/>
                          <w:ind w:firstLine="0.000000" w:left="60.000305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2007</w:t>
                        </w:r>
                      </w:p>
                    </w:tc>
                    <w:tc>
                      <w:tcPr>
                        <w:tcMar>
                          <w:top w:w="0.000000" w:type="nil"/>
                          <w:start w:w="7.499969" w:type="nil"/>
                          <w:bottom w:w="0.000000" w:type="nil"/>
                          <w:end w:w="56.951935" w:type="nil"/>
                        </w:tcMar>
                        <w:tcBorders>
                          <w:top w:color="CBCBCB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232.280884" w:after="0.000000" w:line="205.199585" w:lineRule="exact"/>
                          <w:ind w:firstLine="0.000000" w:left="149.99939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2,000 GB per second</w:t>
                        </w:r>
                      </w:p>
                    </w:tc>
                  </w:tr>
                  <w:tr>
                    <w:trPr w:jc="start">
                      <w:trHeight w:hRule="exact" w:val="590.399780"/>
                    </w:trPr>
                    <w:tc>
                      <w:tcPr>
                        <w:tcMar>
                          <w:top w:w="6.820038" w:type="nil"/>
                          <w:start w:w="3.000015" w:type="nil"/>
                          <w:bottom w:w="14.935974" w:type="nil"/>
                          <w:end w:w="45.686035" w:type="nil"/>
                        </w:tcMar>
                        <w:tcBorders>
                          <w:top w:color="CBCBCB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136.400757" w:after="0.000000" w:line="155.279541" w:lineRule="exact"/>
                          <w:ind w:firstLine="0.000000" w:left="60.000305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2017</w:t>
                        </w:r>
                      </w:p>
                    </w:tc>
                    <w:tc>
                      <w:tcPr>
                        <w:tcMar>
                          <w:top w:w="6.364044" w:type="nil"/>
                          <w:start w:w="7.499969" w:type="nil"/>
                          <w:bottom w:w="12.895935" w:type="nil"/>
                          <w:end w:w="50.951935" w:type="nil"/>
                        </w:tcMar>
                        <w:tcBorders>
                          <w:top w:color="CBCBCB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127.280884" w:after="0.000000" w:line="205.200195" w:lineRule="exact"/>
                          <w:ind w:firstLine="0.000000" w:left="149.99939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46,600 GB per second</w:t>
                        </w:r>
                      </w:p>
                    </w:tc>
                  </w:tr>
                  <w:tr>
                    <w:trPr w:jc="start">
                      <w:trHeight w:hRule="exact" w:val="520.000000"/>
                    </w:trPr>
                    <w:tc>
                      <w:tcPr>
                        <w:tcMar>
                          <w:top w:w="0.000000" w:type="nil"/>
                          <w:start w:w="3.000015" w:type="nil"/>
                          <w:bottom w:w="0.000000" w:type="nil"/>
                          <w:end w:w="45.686035" w:type="nil"/>
                        </w:tcMar>
                        <w:tcBorders>
                          <w:top w:color="CBCBCB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1455.401001" w:type="dxa"/>
                      </w:tcPr>
                      <w:p>
                        <w:pPr w:jc="Left">
                          <w:autoSpaceDE w:val="0"/>
                          <w:autoSpaceDN w:val="0"/>
                          <w:spacing w:before="136.400146" w:after="0.000000" w:line="155.279541" w:lineRule="exact"/>
                          <w:ind w:firstLine="0.000000" w:left="60.000305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2022</w:t>
                        </w:r>
                      </w:p>
                    </w:tc>
                    <w:tc>
                      <w:tcPr>
                        <w:tcMar>
                          <w:top w:w="0.000000" w:type="nil"/>
                          <w:start w:w="7.499969" w:type="nil"/>
                          <w:bottom w:w="0.000000" w:type="nil"/>
                          <w:end w:w="44.711945" w:type="nil"/>
                        </w:tcMar>
                        <w:tcBorders>
                          <w:top w:color="CBCBCB" w:space="0" w:sz="8" w:val="single"/>
                          <w:left w:color="CBCBCB" w:space="0" w:sz="8" w:val="single"/>
                          <w:bottom w:color="CBCBCB" w:space="0" w:sz="8" w:val="single"/>
                          <w:right w:color="CBCBCB" w:space="0" w:sz="8" w:val="single"/>
                        </w:tcBorders>
                        <w:tcW w:w="3291.597900" w:type="dxa"/>
                      </w:tcPr>
                      <w:p>
                        <w:pPr w:jc="Left">
                          <w:autoSpaceDE w:val="0"/>
                          <w:autoSpaceDN w:val="0"/>
                          <w:spacing w:before="127.280273" w:after="0.000000" w:line="205.200195" w:lineRule="exact"/>
                          <w:ind w:firstLine="0.000000" w:left="149.99939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>150,7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3"/>
                          </w:rPr>
                          <w:t>0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525252"/>
                            <w:position w:val="0"/>
                            <w:spacing w:val="0"/>
                          </w:rPr>
                          <w:t xml:space="preserve">0 GB per second</w:t>
                        </w:r>
                      </w:p>
                    </w:tc>
                  </w:tr>
                </w:tbl>
              </w:txbxContent>
            </v:textbox>
          </v:shape>
        </w:pict>
      </w:r>
    </w:p>
    <w:p>
      <w:pPr>
        <w:spacing w:line="14" w:lineRule="exact"/>
      </w:pPr>
      <w:r>
        <w:rPr>
          <w:noProof/>
        </w:rPr>
        <w:pict>
          <v:shapetype coordsize="21600,21600" id="_x0000_t202" o:spt="202" path="m,l,21600r21600,l21600,xe">
            <v:stroke joinstyle="miter"/>
            <v:path gradientshapeok="t" o:connecttype="rect"/>
          </v:shapetype>
          <v:shape type="#_x0000_t202" alt="" filled="f" stroked="f" style="position:absolute;text-align:left;mso-wrap-style:square;mso-wrap-edited:f;mso-width-percent:0;mso-height-percent:0;mso-width-percent:0;mso-height-percent:0;left:0;margin-left:72.02pt;margin-top:39.86pt;width:472.28pt;height:716.20pt;z-index:251664384;visibility:visible;mso-position-horizontal:absolute;mso-position-horizontal-relative:page;mso-position-vertical:absolute;mso-position-vertical-relative:page;v-text-anchor:top">
            <v:textbox inset="0,0,0,0">
              <w:txbxContent>
                <w:tbl>
                  <w:tblPr w:jc="bothSides">
                    <w:tblW w:w="0.000000" w:type="auto"/>
                    <w:tblLayout w:type="fixed"/>
                  </w:tblPr>
                  <w:tblGrid>
                    <w:gridCol w:w="9406"/>
                  </w:tblGrid>
                  <w:tr>
                    <w:trPr w:jc="start">
                      <w:trHeight w:hRule="exact" w:val="14284.019531"/>
                    </w:trPr>
                    <w:tc>
                      <w:tcPr>
                        <w:tcMar>
                          <w:top w:w="0.000000" w:type="nil"/>
                          <w:start w:w="0.000000" w:type="nil"/>
                          <w:bottom w:w="0.000000" w:type="nil"/>
                          <w:end w:w="0.000000" w:type="nil"/>
                        </w:tcMar>
                        <w:tcW w:w="9405.581055" w:type="dxa"/>
                      </w:tcPr>
                      <w:p>
                        <w:pPr w:jc="Left">
                          <w:autoSpaceDE w:val="0"/>
                          <w:autoSpaceDN w:val="0"/>
                          <w:spacing w:before="0.000000" w:after="0.000000" w:line="239.400024" w:lineRule="exact"/>
                          <w:ind w:firstLine="0.000000" w:left="2063.100342" w:right="0.000000"/>
                        </w:pP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0"/>
                          </w:rPr>
                          <w:t>INFO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0"/>
                          </w:rPr>
                          <w:t>MACIJ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-2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1"/>
                          </w:rPr>
                          <w:t>S</w:t>
                        </w:r>
                        <w:r>
                          <w:rPr>
                            <w:rFonts w:cs="ArialUnicodeMS" w:ascii="ArialUnicodeMS" w:hAnsi="ArialUnicodeMS" w:eastAsia="ArialUnicodeMS"/>
                            <w:sz w:val="28"/>
                            <w:szCs w:val="28"/>
                            <w:color w:val="0070BF"/>
                            <w:position w:val="0"/>
                            <w:spacing w:val="0"/>
                          </w:rPr>
                          <w:t>!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566.197876" w:after="0.000000" w:line="265.719910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0"/>
                          </w:rPr>
                          <w:t>TEH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0"/>
                          </w:rPr>
                          <w:t>fff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0"/>
                          </w:rPr>
                          <w:t>N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0"/>
                          </w:rPr>
                          <w:t>ff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0"/>
                          </w:rPr>
                          <w:t>OLOĢIJAS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-63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0"/>
                          </w:rPr>
                          <w:t>PAM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3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0"/>
                          </w:rPr>
                          <w:t>TJD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3"/>
                          </w:rPr>
                          <w:t>ZE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0"/>
                          </w:rPr>
                          <w:t>N</w:t>
                        </w:r>
                        <w:r>
                          <w:rPr>
                            <w:rFonts w:cs="Calibri" w:ascii="Calibri" w:hAnsi="Calibri" w:eastAsia="Calibri"/>
                            <w:sz w:val="28"/>
                            <w:szCs w:val="28"/>
                            <w:color w:val="0070BF"/>
                            <w:position w:val="0"/>
                            <w:spacing w:val="-23"/>
                          </w:rPr>
                          <w:t>I</w:t>
                        </w:r>
                        <w:r>
                          <w:rPr>
                            <w:rFonts w:cs="ArialUnicodeMS" w:ascii="ArialUnicodeMS" w:hAnsi="ArialUnicodeMS" w:eastAsia="ArialUnicodeMS"/>
                            <w:sz w:val="28"/>
                            <w:szCs w:val="28"/>
                            <w:color w:val="0070BF"/>
                            <w:position w:val="0"/>
                            <w:spacing w:val="0"/>
                          </w:rPr>
                          <w:t>"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6.282196" w:after="0.000000" w:line="208.320007" w:lineRule="exact"/>
                          <w:ind w:firstLine="0.000000" w:left="360.000000" w:right="0.000000"/>
                        </w:pPr>
                        <w:r>
                          <w:rPr>
                            <w:rFonts w:cs="SymbolMT" w:ascii="SymbolMT" w:hAnsi="SymbolMT" w:eastAsia="SymbolMT"/>
                            <w:sz w:val="24"/>
                            <w:szCs w:val="24"/>
                            <w:position w:val="0"/>
                            <w:spacing w:val="0"/>
                          </w:rPr>
                          <w:t>•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240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Datu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5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pl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3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,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emē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1"/>
                          </w:rPr>
                          <w:t>am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,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Int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rnet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p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5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ē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uma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1"/>
                          </w:rPr>
                          <w:t>u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,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mē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7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bit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5"/>
                          </w:rPr>
                          <w:t>o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s (un no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2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tva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inā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aj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ās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52.040405" w:after="0.000000" w:line="243.359985" w:lineRule="exact"/>
                          <w:ind w:firstLine="0.000000" w:left="720.500366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lie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āka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j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9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rvie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īb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3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) sekun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1"/>
                          </w:rPr>
                          <w:t>ē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: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b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it/s;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bp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.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3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Sī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ērv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nība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o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1"/>
                          </w:rPr>
                          <w:t>rāda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, cik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infor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ācij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bi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i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iek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1.679993" w:after="0.000000" w:line="208.319855" w:lineRule="exact"/>
                          <w:ind w:firstLine="0.000000" w:left="720.500366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saņem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,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o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idī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vai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ādā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l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aika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ībā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–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seku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1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ē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.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390.960083" w:after="0.000000" w:line="209.039917" w:lineRule="exact"/>
                          <w:ind w:firstLine="0.000000" w:left="360.000000" w:right="0.000000"/>
                        </w:pPr>
                        <w:r>
                          <w:rPr>
                            <w:rFonts w:cs="SymbolMT" w:ascii="SymbolMT" w:hAnsi="SymbolMT" w:eastAsia="SymbolMT"/>
                            <w:sz w:val="24"/>
                            <w:szCs w:val="24"/>
                            <w:position w:val="0"/>
                            <w:spacing w:val="0"/>
                          </w:rPr>
                          <w:t>•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240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Pretēji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atm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nās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3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mēr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ienī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b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ām,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1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ātru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šanā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iz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ma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nto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5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dicion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los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9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ecim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5.960083" w:after="0.000000" w:line="209.039917" w:lineRule="exact"/>
                          <w:ind w:firstLine="0.000000" w:left="720.500366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skai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š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anas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stē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p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refi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5"/>
                          </w:rPr>
                          <w:t>k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su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: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1.679993" w:after="0.000000" w:line="199.440002" w:lineRule="exact"/>
                          <w:ind w:firstLine="0.000000" w:left="2161.100342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Kilo-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1000 reiz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āk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;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96.165466" w:after="0.000000" w:line="208.320007" w:lineRule="exact"/>
                          <w:ind w:firstLine="0.000000" w:left="2161.100342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Me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2"/>
                          </w:rPr>
                          <w:t>g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-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1 000 000 reizes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9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rāk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;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1.679993" w:after="0.000000" w:line="208.320007" w:lineRule="exact"/>
                          <w:ind w:firstLine="0.000000" w:left="2161.100342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Gi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ga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-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1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1 000 000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000 reizes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50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āk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.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426.670227" w:after="0.000000" w:line="208.320007" w:lineRule="exact"/>
                          <w:ind w:firstLine="0.000000" w:left="0.000000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Pēdējo divu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d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smi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adu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1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ikā kopē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j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ā in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eta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ik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me ir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pied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z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īvoju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i 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rauju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iz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i.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Va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rāk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6.690063" w:after="0.000000" w:line="208.319702" w:lineRule="exact"/>
                          <w:ind w:firstLine="0.000000" w:left="0.000000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nekā 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rm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2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5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3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2"/>
                          </w:rPr>
                          <w:t>g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adiem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1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1"/>
                          </w:rPr>
                          <w:t>1992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.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adā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lo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b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e in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eta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tīkli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ņ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ēma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aptuve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5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100 GB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5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satiks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2.075195" w:after="0.000000" w:line="208.319702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dienā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. Desmit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v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lāk,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50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1"/>
                          </w:rPr>
                          <w:t>2002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.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ā,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lo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b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ālā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int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er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neta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iksme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snie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za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55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100 gigabaitus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78.762817" w:after="0.000000" w:line="216.239624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ekundē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(GB / sekundē).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1"/>
                          </w:rPr>
                          <w:t>2017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.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o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bā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ā 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ter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a 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tiks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e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iedz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va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rāk ne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k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57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45 000 G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B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6.677856" w:after="0.000000" w:line="208.319702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sekundē.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abu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7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j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ts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ska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s 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r vē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iska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j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em kri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ijiem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iecīb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uz kopējo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i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nte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neta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1.680298" w:after="0.000000" w:line="208.319702" w:lineRule="exact"/>
                          <w:ind w:firstLine="0.000000" w:left="0.000000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datpl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smu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1"/>
                          </w:rPr>
                          <w:t>(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0563C1"/>
                            <w:position w:val="0"/>
                            <w:spacing w:val="0"/>
                          </w:rPr>
                          <w:t>C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0563C1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color w:val="0563C1"/>
                            <w:position w:val="0"/>
                            <w:spacing w:val="0"/>
                          </w:rPr>
                          <w:t>sco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)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.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5145.839844" w:after="0.000000" w:line="286.560059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36"/>
                            <w:szCs w:val="36"/>
                            <w:color w:val="808080"/>
                            <w:position w:val="0"/>
                            <w:spacing w:val="0"/>
                          </w:rPr>
                          <w:t xml:space="preserve">DATU PARRAIDES</w:t>
                        </w:r>
                        <w:r>
                          <w:rPr>
                            <w:rFonts w:cs="Calibri" w:ascii="Calibri" w:hAnsi="Calibri" w:eastAsia="Calibri"/>
                            <w:sz w:val="36"/>
                            <w:szCs w:val="36"/>
                            <w:color w:val="808080"/>
                            <w:position w:val="0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36"/>
                            <w:szCs w:val="36"/>
                            <w:color w:val="808080"/>
                            <w:position w:val="0"/>
                            <w:spacing w:val="3"/>
                          </w:rPr>
                          <w:t>P</w:t>
                        </w:r>
                        <w:r>
                          <w:rPr>
                            <w:rFonts w:cs="Calibri" w:ascii="Calibri" w:hAnsi="Calibri" w:eastAsia="Calibri"/>
                            <w:sz w:val="36"/>
                            <w:szCs w:val="36"/>
                            <w:color w:val="808080"/>
                            <w:position w:val="0"/>
                            <w:spacing w:val="0"/>
                          </w:rPr>
                          <w:t>IEMERS</w:t>
                        </w:r>
                        <w:r>
                          <w:rPr>
                            <w:rFonts w:cs="Calibri" w:ascii="Calibri" w:hAnsi="Calibri" w:eastAsia="Calibri"/>
                            <w:sz w:val="36"/>
                            <w:szCs w:val="36"/>
                            <w:color w:val="808080"/>
                            <w:position w:val="0"/>
                            <w:spacing w:val="0"/>
                          </w:rPr>
                          <w:t>: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150.999756" w:after="0.000000" w:line="213.601074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1MB l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elu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d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atu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apjomu caur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time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5"/>
                          </w:rPr>
                          <w:t>k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ļa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ie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s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l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umu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7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r 1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mb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t/s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trumu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6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5"/>
                          </w:rPr>
                          <w:t>v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ar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7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p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sūtīt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8,4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4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sekund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ē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: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379.079590" w:after="0.000000" w:line="205.920410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1Me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g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B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3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its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=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10485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3"/>
                          </w:rPr>
                          <w:t>7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6 Baiti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4"/>
                          </w:rPr>
                          <w:t>=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10485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3"/>
                          </w:rPr>
                          <w:t>7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6 * 8 biti =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5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83886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3"/>
                          </w:rPr>
                          <w:t>0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8 bit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.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371.398926" w:after="0.000000" w:line="213.601074" w:lineRule="exact"/>
                          <w:ind w:firstLine="0.000000" w:left="0.000000" w:right="0.000000"/>
                        </w:pP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Pārsūtot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a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 1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3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mb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2"/>
                          </w:rPr>
                          <w:t>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t/s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2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ātru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m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u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5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= 1 000 000 biti sekun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4"/>
                          </w:rPr>
                          <w:t>d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ē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1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pā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2"/>
                          </w:rPr>
                          <w:t>r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sūt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3"/>
                          </w:rPr>
                          <w:t>ī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ša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-4"/>
                          </w:rPr>
                          <w:t>n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as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4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lai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-5"/>
                          </w:rPr>
                          <w:t>k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cs="Calibri Light" w:ascii="Calibri Light" w:hAnsi="Calibri Light" w:eastAsia="Calibri Light"/>
                            <w:sz w:val="24"/>
                            <w:szCs w:val="24"/>
                            <w:position w:val="0"/>
                            <w:spacing w:val="0"/>
                          </w:rPr>
                          <w:t>būs</w:t>
                        </w:r>
                        <w:r>
                          <w:rPr>
                            <w:rFonts w:cs="Times New Roman" w:ascii="Times New Roman" w:hAnsi="Times New Roman" w:eastAsia="Times New Roman"/>
                            <w:sz w:val="2"/>
                            <w:szCs w:val="2"/>
                            <w:spacing w:val="47"/>
                          </w:rPr>
                          <w:t xml:space="preserve">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8388608 / 1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3"/>
                          </w:rPr>
                          <w:t>0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00 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3"/>
                          </w:rPr>
                          <w:t>0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00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89.478760" w:after="0.000000" w:line="165.119629" w:lineRule="exact"/>
                          <w:ind w:firstLine="0.000000" w:left="0.000000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= 8,3886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3"/>
                          </w:rPr>
                          <w:t>0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 xml:space="preserve">8 sekundes</w:t>
                        </w: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.</w:t>
                        </w:r>
                      </w:p>
                      <w:p>
                        <w:pPr w:jc="Left">
                          <w:autoSpaceDE w:val="0"/>
                          <w:autoSpaceDN w:val="0"/>
                          <w:spacing w:before="1064.820557" w:after="0.000000" w:line="155.279541" w:lineRule="exact"/>
                          <w:ind w:firstLine="0.000000" w:left="9243.901367" w:right="0.000000"/>
                        </w:pPr>
                        <w:r>
                          <w:rPr>
                            <w:rFonts w:cs="Calibri" w:ascii="Calibri" w:hAnsi="Calibri" w:eastAsia="Calibri"/>
                            <w:sz w:val="24"/>
                            <w:szCs w:val="24"/>
                            <w:position w:val="0"/>
                            <w:spacing w:val="0"/>
                          </w:rPr>
                          <w:t>9</w:t>
                        </w:r>
                      </w:p>
                    </w:tc>
                  </w:tr>
                </w:tbl>
              </w:txbxContent>
            </v:textbox>
          </v:shape>
        </w:pict>
      </w:r>
    </w:p>
    <w:p>
      <w:r>
        <w:pict>
          <v:shape type="#_x0000_t75" style="position:absolute;margin-left:0.00pt;margin-top:0.00pt;width:612.00pt;height:792.00pt;z-index:-251661304;mso-position-horizontal-relative:page;mso-position-vertical-relative:page">
            <v:imagedata o:title="" r:id="rID80000"/>
          </v:shape>
        </w:pict>
      </w:r>
      <w:r>
        <w:pict>
          <v:shape type="#_x0000_t75" style="position:absolute;margin-left:90.00pt;margin-top:136.00pt;width:402.00pt;height:62.00pt;z-index:-251661303;mso-position-horizontal-relative:page;mso-position-vertical-relative:page">
            <v:imagedata o:title="" r:id="rID80001"/>
          </v:shape>
        </w:pict>
      </w:r>
      <w:r>
        <w:pict>
          <v:shape type="#_x0000_t75" style="position:absolute;margin-left:188.00pt;margin-top:404.00pt;width:205.00pt;height:170.00pt;z-index:-251661302;mso-position-horizontal-relative:page;mso-position-vertical-relative:page">
            <v:imagedata o:title="" r:id="rID80002"/>
          </v:shape>
        </w:pict>
      </w:r>
      <w:r>
        <w:pict>
          <v:shape type="#_x0000_t75" style="position:absolute;margin-left:241.00pt;margin-top:237.00pt;width:136.00pt;height:116.00pt;z-index:-251661301;mso-position-horizontal-relative:page;mso-position-vertical-relative:page">
            <v:imagedata o:title="" r:id="rID80003"/>
          </v:shape>
        </w:pict>
      </w:r>
      <w:r>
        <w:pict>
          <v:shape type="#_x0000_t75" style="position:absolute;margin-left:534.00pt;margin-top:39.00pt;width:62.00pt;height:75.00pt;z-index:-251661300;mso-position-horizontal-relative:page;mso-position-vertical-relative:page">
            <v:imagedata o:title="" r:id="rID80004"/>
          </v:shape>
        </w:pict>
      </w:r>
      <w:r>
        <w:pict>
          <v:shape type="#_x0000_t75" style="position:absolute;margin-left:330.00pt;margin-top:39.00pt;width:159.00pt;height:45.00pt;z-index:-251661299;mso-position-horizontal-relative:page;mso-position-vertical-relative:page">
            <v:imagedata o:title="" r:id="rID80005"/>
          </v:shape>
        </w:pict>
      </w:r>
      <w:r>
        <w:pict>
          <v:shape type="#_x0000_t75" style="position:absolute;margin-left:522.00pt;margin-top:195.00pt;width:90.00pt;height:45.00pt;z-index:-251661298;mso-position-horizontal-relative:page;mso-position-vertical-relative:page">
            <v:imagedata o:title="" r:id="rID80006"/>
          </v:shape>
        </w:pict>
      </w:r>
      <w:r>
        <w:pict>
          <v:shape type="#_x0000_t75" style="position:absolute;margin-left:387.00pt;margin-top:257.00pt;width:159.00pt;height:45.00pt;z-index:-251661297;mso-position-horizontal-relative:page;mso-position-vertical-relative:page">
            <v:imagedata o:title="" r:id="rID80007"/>
          </v:shape>
        </w:pict>
      </w:r>
      <w:r>
        <w:pict>
          <v:shape type="#_x0000_t75" style="position:absolute;margin-left:142.00pt;margin-top:213.00pt;width:159.00pt;height:45.00pt;z-index:-251661296;mso-position-horizontal-relative:page;mso-position-vertical-relative:page">
            <v:imagedata o:title="" r:id="rID80008"/>
          </v:shape>
        </w:pict>
      </w:r>
      <w:r>
        <w:pict>
          <v:shape type="#_x0000_t75" style="position:absolute;margin-left:38.00pt;margin-top:29.00pt;width:159.00pt;height:45.00pt;z-index:-251661295;mso-position-horizontal-relative:page;mso-position-vertical-relative:page">
            <v:imagedata o:title="" r:id="rID80009"/>
          </v:shape>
        </w:pict>
      </w:r>
    </w:p>
    <w:sectPr>
      <w:pgSz w:w="12240" w:h="16240"/>
      <w:pgMar w:top="0" w:bottom="0" w:left="0" w:right="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90DAC" w:rsidRDefault="00190DAC" w:rsidP="00376E65">
      <w:r>
        <w:separator/>
      </w:r>
    </w:p>
  </w:endnote>
  <w:endnote w:type="continuationSeparator" w:id="0">
    <w:p w:rsidR="00190DAC" w:rsidRDefault="00190DAC" w:rsidP="00376E65">
      <w:r>
        <w:continuationSeparator/>
      </w:r>
    </w:p>
  </w:endnote>
</w:endnote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90DAC" w:rsidRDefault="00190DAC" w:rsidP="00376E65">
      <w:r>
        <w:separator/>
      </w:r>
    </w:p>
  </w:footnote>
  <w:footnote w:type="continuationSeparator" w:id="0">
    <w:p w:rsidR="00190DAC" w:rsidRDefault="00190DAC" w:rsidP="00376E6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lTrailSpace/>
    <w:useFELayout/>
  </w:compat>
  <w:rsids>
    <w:rsidRoot w:val="00776114"/>
    <w:rsid w:val="002E0CA5"/>
    <w:rsid w:val="004767DE"/>
    <w:rsid w:val="00776114"/>
    <w:rsid w:val="00D20173"/>
    <w:rsid w:val="00F37DF4"/>
    <w:rsid w:val="00FD25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_rels/document.xml.rels>&#65279;<?xml version="1.0" encoding="UTF-8" standalone="yes" ?>
<Relationships xmlns="http://schemas.openxmlformats.org/package/2006/relationships">
	<Relationship Type="http://schemas.openxmlformats.org/officeDocument/2006/relationships/styles" Target="styles.xml" Id="rId1"/>
	<Relationship Type="http://schemas.openxmlformats.org/officeDocument/2006/relationships/settings" Target="settings.xml" Id="rId2"/>
	<Relationship Type="http://schemas.openxmlformats.org/officeDocument/2006/relationships/webSettings" Target="webSettings.xml" Id="rId3"/>
	<Relationship Type="http://schemas.openxmlformats.org/officeDocument/2006/relationships/footnotes" Target="footnotes.xml" Id="rId4"/>
	<Relationship Type="http://schemas.openxmlformats.org/officeDocument/2006/relationships/endnotes" Target="endnotes.xml" Id="rId5"/>
	<Relationship Type="http://schemas.openxmlformats.org/officeDocument/2006/relationships/fontTable" Target="fontTable.xml" Id="rId6"/>
	<Relationship Type="http://schemas.openxmlformats.org/officeDocument/2006/relationships/theme" Target="theme/theme1.xml" Id="rId7"/>
	<Relationship Id="rID10000" Type="http://schemas.openxmlformats.org/officeDocument/2006/relationships/image" Target="media/Page1-Image18.png"/>
	<Relationship Id="rID10001" Type="http://schemas.openxmlformats.org/officeDocument/2006/relationships/image" Target="media/Page1-Image0.png"/>
	<Relationship Id="rID10002" Type="http://schemas.openxmlformats.org/officeDocument/2006/relationships/image" Target="media/Page1-Image6.png"/>
	<Relationship Id="rID10003" Type="http://schemas.openxmlformats.org/officeDocument/2006/relationships/image" Target="media/Page1-Image4.png"/>
	<Relationship Id="rID10004" Type="http://schemas.openxmlformats.org/officeDocument/2006/relationships/image" Target="media/Page1-Image2.png"/>
	<Relationship Id="rID10005" Type="http://schemas.openxmlformats.org/officeDocument/2006/relationships/image" Target="media/Page1-Image8.png"/>
	<Relationship Id="rID10006" Type="http://schemas.openxmlformats.org/officeDocument/2006/relationships/image" Target="media/Page1-Image10.png"/>
	<Relationship Id="rID10007" Type="http://schemas.openxmlformats.org/officeDocument/2006/relationships/image" Target="media/Page1-Image12.png"/>
	<Relationship Id="rID10008" Type="http://schemas.openxmlformats.org/officeDocument/2006/relationships/image" Target="media/Page1-Image14.png"/>
	<Relationship Id="rID10009" Type="http://schemas.openxmlformats.org/officeDocument/2006/relationships/image" Target="media/Page1-Image16.png"/>
	<Relationship Id="rID40000" Type="http://schemas.openxmlformats.org/officeDocument/2006/relationships/image" Target="media/Page4-Image4.png"/>
	<Relationship Id="rID40001" Type="http://schemas.openxmlformats.org/officeDocument/2006/relationships/image" Target="media/Page4-Image0.png"/>
	<Relationship Id="rID40002" Type="http://schemas.openxmlformats.org/officeDocument/2006/relationships/image" Target="media/Page4-Image2.png"/>
	<Relationship Id="rID60000" Type="http://schemas.openxmlformats.org/officeDocument/2006/relationships/image" Target="media/Page6-Image8.png"/>
	<Relationship Id="rID60001" Type="http://schemas.openxmlformats.org/officeDocument/2006/relationships/image" Target="media/Page6-Image0.png"/>
	<Relationship Id="rID60002" Type="http://schemas.openxmlformats.org/officeDocument/2006/relationships/image" Target="media/Page6-Image6.png"/>
	<Relationship Id="rID60003" Type="http://schemas.openxmlformats.org/officeDocument/2006/relationships/image" Target="media/Page6-Image4.png"/>
	<Relationship Id="rID60004" Type="http://schemas.openxmlformats.org/officeDocument/2006/relationships/image" Target="media/Page6-Image2.png"/>
	<Relationship Id="rID70000" Type="http://schemas.openxmlformats.org/officeDocument/2006/relationships/image" Target="media/Page7-Image8.png"/>
	<Relationship Id="rID70001" Type="http://schemas.openxmlformats.org/officeDocument/2006/relationships/image" Target="media/Page7-Image0.png"/>
	<Relationship Id="rID70002" Type="http://schemas.openxmlformats.org/officeDocument/2006/relationships/image" Target="media/Page7-Image6.png"/>
	<Relationship Id="rID70003" Type="http://schemas.openxmlformats.org/officeDocument/2006/relationships/image" Target="media/Page7-Image4.png"/>
	<Relationship Id="rID70004" Type="http://schemas.openxmlformats.org/officeDocument/2006/relationships/image" Target="media/Page7-Image2.png"/>
	<Relationship Id="rID80000" Type="http://schemas.openxmlformats.org/officeDocument/2006/relationships/image" Target="media/Page8-Image18.png"/>
	<Relationship Id="rID80001" Type="http://schemas.openxmlformats.org/officeDocument/2006/relationships/image" Target="media/Page8-Image0.png"/>
	<Relationship Id="rID80002" Type="http://schemas.openxmlformats.org/officeDocument/2006/relationships/image" Target="media/Page8-Image6.png"/>
	<Relationship Id="rID80003" Type="http://schemas.openxmlformats.org/officeDocument/2006/relationships/image" Target="media/Page8-Image4.png"/>
	<Relationship Id="rID80004" Type="http://schemas.openxmlformats.org/officeDocument/2006/relationships/image" Target="media/Page8-Image2.png"/>
	<Relationship Id="rID80005" Type="http://schemas.openxmlformats.org/officeDocument/2006/relationships/image" Target="media/Page8-Image8.png"/>
	<Relationship Id="rID80006" Type="http://schemas.openxmlformats.org/officeDocument/2006/relationships/image" Target="media/Page8-Image10.png"/>
	<Relationship Id="rID80007" Type="http://schemas.openxmlformats.org/officeDocument/2006/relationships/image" Target="media/Page8-Image12.png"/>
	<Relationship Id="rID80008" Type="http://schemas.openxmlformats.org/officeDocument/2006/relationships/image" Target="media/Page8-Image14.png"/>
	<Relationship Id="rID80009" Type="http://schemas.openxmlformats.org/officeDocument/2006/relationships/image" Target="media/Page8-Image16.png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dcterms:created xsi:type="dcterms:W3CDTF">2015-11-19T16:03:05Z</dcterms:created>
  <dcterms:modified xsi:type="dcterms:W3CDTF">2015-11-19T16:03:05Z</dcterms:modified>
</cp:coreProperties>
</file>